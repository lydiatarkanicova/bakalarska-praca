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A829D8" w14:paraId="6B5C5C54" w14:textId="77777777" w:rsidTr="00936723">
        <w:trPr>
          <w:trHeight w:val="5330"/>
        </w:trPr>
        <w:tc>
          <w:tcPr>
            <w:tcW w:w="5000" w:type="pct"/>
            <w:gridSpan w:val="2"/>
          </w:tcPr>
          <w:p w14:paraId="21402773" w14:textId="77777777" w:rsidR="00B102B8" w:rsidRPr="00A829D8" w:rsidRDefault="00B102B8" w:rsidP="00B102B8">
            <w:pPr>
              <w:spacing w:line="259" w:lineRule="auto"/>
              <w:jc w:val="center"/>
              <w:rPr>
                <w:b/>
                <w:sz w:val="36"/>
              </w:rPr>
            </w:pPr>
            <w:r w:rsidRPr="00A829D8">
              <w:rPr>
                <w:b/>
                <w:sz w:val="36"/>
              </w:rPr>
              <w:t>TECHNICKÁ UNIVERZITA V KOŠICIACH</w:t>
            </w:r>
          </w:p>
          <w:p w14:paraId="7C628A30" w14:textId="77777777" w:rsidR="00B102B8" w:rsidRPr="00A829D8" w:rsidRDefault="00B102B8" w:rsidP="00B102B8">
            <w:pPr>
              <w:spacing w:line="259" w:lineRule="auto"/>
              <w:jc w:val="center"/>
              <w:rPr>
                <w:caps/>
                <w:sz w:val="32"/>
                <w:szCs w:val="32"/>
              </w:rPr>
            </w:pPr>
            <w:r w:rsidRPr="00A829D8">
              <w:rPr>
                <w:b/>
                <w:caps/>
                <w:sz w:val="30"/>
                <w:szCs w:val="30"/>
              </w:rPr>
              <w:t>FAKULTA ELEKTROTECHNIKY A INFORMATIKY</w:t>
            </w:r>
          </w:p>
        </w:tc>
      </w:tr>
      <w:tr w:rsidR="00B102B8" w:rsidRPr="00A829D8" w14:paraId="1D5C9F17" w14:textId="77777777" w:rsidTr="00936723">
        <w:trPr>
          <w:trHeight w:val="2161"/>
        </w:trPr>
        <w:tc>
          <w:tcPr>
            <w:tcW w:w="5000" w:type="pct"/>
            <w:gridSpan w:val="2"/>
            <w:vAlign w:val="center"/>
          </w:tcPr>
          <w:p w14:paraId="65653A8A" w14:textId="77777777" w:rsidR="00654503" w:rsidRDefault="00B102B8" w:rsidP="00654503">
            <w:pPr>
              <w:spacing w:line="259" w:lineRule="auto"/>
              <w:jc w:val="center"/>
              <w:rPr>
                <w:b/>
                <w:sz w:val="36"/>
              </w:rPr>
            </w:pPr>
            <w:r w:rsidRPr="00A829D8">
              <w:rPr>
                <w:b/>
                <w:sz w:val="36"/>
              </w:rPr>
              <w:t>NÁ</w:t>
            </w:r>
            <w:r w:rsidR="00654503">
              <w:rPr>
                <w:b/>
                <w:sz w:val="36"/>
              </w:rPr>
              <w:t>VRH A VYTVORENIE APLIKÁCIE PRE POMOC ZDRAVOTNÍKOM PRI PRAVIDELNEJ LEKÁRSKEJ VIZITE</w:t>
            </w:r>
          </w:p>
          <w:p w14:paraId="5E5927E7" w14:textId="6B458752" w:rsidR="00B102B8" w:rsidRPr="00A829D8" w:rsidRDefault="00B102B8" w:rsidP="00654503">
            <w:pPr>
              <w:spacing w:line="259" w:lineRule="auto"/>
              <w:jc w:val="center"/>
              <w:rPr>
                <w:sz w:val="32"/>
                <w:szCs w:val="32"/>
              </w:rPr>
            </w:pPr>
            <w:r w:rsidRPr="00A829D8">
              <w:rPr>
                <w:b/>
                <w:sz w:val="32"/>
                <w:szCs w:val="32"/>
              </w:rPr>
              <w:t>Bakalárska práca</w:t>
            </w:r>
          </w:p>
        </w:tc>
      </w:tr>
      <w:tr w:rsidR="00B102B8" w:rsidRPr="00A829D8" w14:paraId="64FD4C8D" w14:textId="77777777" w:rsidTr="00936723">
        <w:trPr>
          <w:trHeight w:val="4768"/>
        </w:trPr>
        <w:tc>
          <w:tcPr>
            <w:tcW w:w="5000" w:type="pct"/>
            <w:gridSpan w:val="2"/>
          </w:tcPr>
          <w:p w14:paraId="054FE47D" w14:textId="77777777" w:rsidR="00B102B8" w:rsidRPr="00A829D8" w:rsidRDefault="00B102B8">
            <w:pPr>
              <w:spacing w:line="259" w:lineRule="auto"/>
            </w:pPr>
          </w:p>
        </w:tc>
      </w:tr>
      <w:tr w:rsidR="00764113" w:rsidRPr="00A829D8" w14:paraId="19EE4C31" w14:textId="77777777" w:rsidTr="00936723">
        <w:trPr>
          <w:trHeight w:val="652"/>
        </w:trPr>
        <w:tc>
          <w:tcPr>
            <w:tcW w:w="1200" w:type="pct"/>
            <w:vAlign w:val="bottom"/>
          </w:tcPr>
          <w:p w14:paraId="646E9F74" w14:textId="0297F059" w:rsidR="00764113" w:rsidRPr="00A829D8" w:rsidRDefault="00764113" w:rsidP="00764113">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80789B">
              <w:rPr>
                <w:b/>
                <w:noProof/>
                <w:sz w:val="32"/>
              </w:rPr>
              <w:t>2022</w:t>
            </w:r>
            <w:r w:rsidRPr="00A829D8">
              <w:rPr>
                <w:b/>
                <w:sz w:val="32"/>
              </w:rPr>
              <w:fldChar w:fldCharType="end"/>
            </w:r>
          </w:p>
        </w:tc>
        <w:tc>
          <w:tcPr>
            <w:tcW w:w="3800" w:type="pct"/>
            <w:vAlign w:val="bottom"/>
          </w:tcPr>
          <w:p w14:paraId="02E80401" w14:textId="1C639D7F" w:rsidR="00764113" w:rsidRPr="00A829D8" w:rsidRDefault="00075FF0" w:rsidP="00AB4546">
            <w:pPr>
              <w:spacing w:line="259" w:lineRule="auto"/>
              <w:jc w:val="right"/>
              <w:rPr>
                <w:b/>
                <w:sz w:val="32"/>
              </w:rPr>
            </w:pPr>
            <w:r>
              <w:rPr>
                <w:b/>
                <w:sz w:val="32"/>
              </w:rPr>
              <w:t>Lýdia Tarkaničová</w:t>
            </w:r>
          </w:p>
        </w:tc>
      </w:tr>
      <w:tr w:rsidR="00A3061D" w:rsidRPr="00A829D8" w14:paraId="2831D69E" w14:textId="77777777" w:rsidTr="00936723">
        <w:trPr>
          <w:trHeight w:val="5330"/>
        </w:trPr>
        <w:tc>
          <w:tcPr>
            <w:tcW w:w="5000" w:type="pct"/>
            <w:gridSpan w:val="2"/>
          </w:tcPr>
          <w:p w14:paraId="65EDC59F" w14:textId="77777777" w:rsidR="00A3061D" w:rsidRPr="00A829D8" w:rsidRDefault="00A3061D" w:rsidP="00A83B1F">
            <w:pPr>
              <w:spacing w:line="259" w:lineRule="auto"/>
              <w:jc w:val="center"/>
              <w:rPr>
                <w:b/>
                <w:sz w:val="36"/>
              </w:rPr>
            </w:pPr>
            <w:r w:rsidRPr="00A829D8">
              <w:rPr>
                <w:b/>
                <w:sz w:val="36"/>
              </w:rPr>
              <w:lastRenderedPageBreak/>
              <w:t>TECHNICKÁ UNIVERZITA V KOŠICIACH</w:t>
            </w:r>
          </w:p>
          <w:p w14:paraId="7BBD4CA2" w14:textId="504EB7E2" w:rsidR="00A3061D" w:rsidRPr="00A829D8" w:rsidRDefault="00CE60FF" w:rsidP="00A83B1F">
            <w:pPr>
              <w:spacing w:line="259" w:lineRule="auto"/>
              <w:jc w:val="center"/>
              <w:rPr>
                <w:caps/>
                <w:sz w:val="32"/>
                <w:szCs w:val="32"/>
              </w:rPr>
            </w:pPr>
            <w:r w:rsidRPr="00A829D8">
              <w:rPr>
                <w:b/>
                <w:caps/>
                <w:sz w:val="30"/>
                <w:szCs w:val="30"/>
              </w:rPr>
              <w:t>FAKULTA ELEKTROTECHNIKY A INFORMATIKY</w:t>
            </w:r>
          </w:p>
        </w:tc>
      </w:tr>
      <w:tr w:rsidR="0093153A" w:rsidRPr="00A829D8" w14:paraId="2FDE031B" w14:textId="77777777" w:rsidTr="00936723">
        <w:trPr>
          <w:trHeight w:val="2161"/>
        </w:trPr>
        <w:tc>
          <w:tcPr>
            <w:tcW w:w="5000" w:type="pct"/>
            <w:gridSpan w:val="2"/>
            <w:vAlign w:val="center"/>
          </w:tcPr>
          <w:p w14:paraId="7ED64AF4" w14:textId="77777777" w:rsidR="00654503" w:rsidRDefault="00654503" w:rsidP="00654503">
            <w:pPr>
              <w:spacing w:line="259" w:lineRule="auto"/>
              <w:jc w:val="center"/>
              <w:rPr>
                <w:b/>
                <w:sz w:val="36"/>
              </w:rPr>
            </w:pPr>
            <w:r w:rsidRPr="00A829D8">
              <w:rPr>
                <w:b/>
                <w:sz w:val="36"/>
              </w:rPr>
              <w:t>NÁ</w:t>
            </w:r>
            <w:r>
              <w:rPr>
                <w:b/>
                <w:sz w:val="36"/>
              </w:rPr>
              <w:t>VRH A VYTVORENIE APLIKÁCIE PRE POMOC ZDRAVOTNÍKOM PRI PRAVIDELNEJ LEKÁRSKEJ VIZITE</w:t>
            </w:r>
          </w:p>
          <w:p w14:paraId="656D5EE2" w14:textId="4C1A05C3" w:rsidR="00A3061D" w:rsidRPr="00A829D8" w:rsidRDefault="00A3061D" w:rsidP="00A83B1F">
            <w:pPr>
              <w:spacing w:line="259" w:lineRule="auto"/>
              <w:jc w:val="center"/>
              <w:rPr>
                <w:sz w:val="32"/>
                <w:szCs w:val="32"/>
              </w:rPr>
            </w:pPr>
            <w:r w:rsidRPr="00A829D8">
              <w:rPr>
                <w:b/>
                <w:sz w:val="32"/>
                <w:szCs w:val="32"/>
              </w:rPr>
              <w:t>Bakalárska práca</w:t>
            </w:r>
          </w:p>
        </w:tc>
      </w:tr>
      <w:tr w:rsidR="00A3061D" w:rsidRPr="00A829D8" w14:paraId="2C1EE5DE" w14:textId="77777777" w:rsidTr="00936723">
        <w:trPr>
          <w:trHeight w:val="1621"/>
        </w:trPr>
        <w:tc>
          <w:tcPr>
            <w:tcW w:w="5000" w:type="pct"/>
            <w:gridSpan w:val="2"/>
          </w:tcPr>
          <w:p w14:paraId="7329F813" w14:textId="77777777" w:rsidR="00A3061D" w:rsidRPr="00A829D8" w:rsidRDefault="00A3061D" w:rsidP="00A83B1F">
            <w:pPr>
              <w:spacing w:line="259" w:lineRule="auto"/>
            </w:pPr>
          </w:p>
        </w:tc>
      </w:tr>
      <w:tr w:rsidR="00A3061D" w:rsidRPr="00A829D8" w14:paraId="5BF5749A" w14:textId="77777777" w:rsidTr="00936723">
        <w:trPr>
          <w:trHeight w:val="398"/>
        </w:trPr>
        <w:tc>
          <w:tcPr>
            <w:tcW w:w="1200" w:type="pct"/>
            <w:vAlign w:val="center"/>
          </w:tcPr>
          <w:p w14:paraId="38653DF4" w14:textId="77777777" w:rsidR="00A3061D" w:rsidRPr="00A829D8" w:rsidRDefault="00A3061D" w:rsidP="00A3061D">
            <w:pPr>
              <w:spacing w:line="259" w:lineRule="auto"/>
            </w:pPr>
            <w:r w:rsidRPr="00A829D8">
              <w:t>Študijný program:</w:t>
            </w:r>
          </w:p>
        </w:tc>
        <w:tc>
          <w:tcPr>
            <w:tcW w:w="3800" w:type="pct"/>
            <w:vAlign w:val="center"/>
          </w:tcPr>
          <w:p w14:paraId="1F069E59" w14:textId="7D9EA1BF" w:rsidR="00A3061D" w:rsidRPr="00A829D8" w:rsidRDefault="0061777F" w:rsidP="00A3061D">
            <w:pPr>
              <w:spacing w:line="259" w:lineRule="auto"/>
            </w:pPr>
            <w:r>
              <w:t>Hospodárska informatika</w:t>
            </w:r>
          </w:p>
        </w:tc>
      </w:tr>
      <w:tr w:rsidR="00A3061D" w:rsidRPr="00A829D8" w14:paraId="10032FB3" w14:textId="77777777" w:rsidTr="00936723">
        <w:trPr>
          <w:trHeight w:val="385"/>
        </w:trPr>
        <w:tc>
          <w:tcPr>
            <w:tcW w:w="1200" w:type="pct"/>
            <w:vAlign w:val="center"/>
          </w:tcPr>
          <w:p w14:paraId="72872197" w14:textId="77777777" w:rsidR="00A3061D" w:rsidRPr="00A829D8" w:rsidRDefault="00A3061D" w:rsidP="00A3061D">
            <w:pPr>
              <w:spacing w:line="259" w:lineRule="auto"/>
            </w:pPr>
            <w:r w:rsidRPr="00A829D8">
              <w:t xml:space="preserve">Študijný odbor: </w:t>
            </w:r>
          </w:p>
        </w:tc>
        <w:tc>
          <w:tcPr>
            <w:tcW w:w="3800" w:type="pct"/>
            <w:vAlign w:val="center"/>
          </w:tcPr>
          <w:p w14:paraId="4520A267" w14:textId="07CCC3E9" w:rsidR="00A3061D" w:rsidRPr="00A829D8" w:rsidRDefault="0061777F" w:rsidP="00A3061D">
            <w:pPr>
              <w:spacing w:line="259" w:lineRule="auto"/>
            </w:pPr>
            <w:r>
              <w:t>Informatika</w:t>
            </w:r>
          </w:p>
        </w:tc>
      </w:tr>
      <w:tr w:rsidR="00A3061D" w:rsidRPr="00A829D8" w14:paraId="64AA7D8C" w14:textId="77777777" w:rsidTr="00936723">
        <w:trPr>
          <w:trHeight w:val="385"/>
        </w:trPr>
        <w:tc>
          <w:tcPr>
            <w:tcW w:w="1200" w:type="pct"/>
            <w:vAlign w:val="center"/>
          </w:tcPr>
          <w:p w14:paraId="6549972E" w14:textId="77777777" w:rsidR="00A3061D" w:rsidRPr="00A829D8" w:rsidRDefault="00A3061D" w:rsidP="00A3061D">
            <w:pPr>
              <w:spacing w:line="259" w:lineRule="auto"/>
            </w:pPr>
            <w:r w:rsidRPr="00A829D8">
              <w:t>Školiace pracovisko:</w:t>
            </w:r>
          </w:p>
        </w:tc>
        <w:tc>
          <w:tcPr>
            <w:tcW w:w="3800" w:type="pct"/>
            <w:vAlign w:val="center"/>
          </w:tcPr>
          <w:p w14:paraId="53399F8B" w14:textId="4424253B" w:rsidR="00A3061D" w:rsidRPr="00A829D8" w:rsidRDefault="0061777F" w:rsidP="00A3061D">
            <w:pPr>
              <w:spacing w:line="259" w:lineRule="auto"/>
            </w:pPr>
            <w:r>
              <w:t>Katedra kybernetiky a umelej inteligencie</w:t>
            </w:r>
            <w:r w:rsidR="0093153A" w:rsidRPr="00A829D8">
              <w:t xml:space="preserve"> (</w:t>
            </w:r>
            <w:r w:rsidR="004D17E0">
              <w:t>KKUI</w:t>
            </w:r>
            <w:r w:rsidR="0093153A" w:rsidRPr="00A829D8">
              <w:t>)</w:t>
            </w:r>
          </w:p>
        </w:tc>
      </w:tr>
      <w:tr w:rsidR="00A3061D" w:rsidRPr="00A829D8" w14:paraId="0185B356" w14:textId="77777777" w:rsidTr="00936723">
        <w:trPr>
          <w:trHeight w:val="385"/>
        </w:trPr>
        <w:tc>
          <w:tcPr>
            <w:tcW w:w="1200" w:type="pct"/>
            <w:vAlign w:val="center"/>
          </w:tcPr>
          <w:p w14:paraId="7B9F4CD5" w14:textId="77777777" w:rsidR="00A3061D" w:rsidRPr="00A829D8" w:rsidRDefault="00A3061D" w:rsidP="00A3061D">
            <w:pPr>
              <w:spacing w:line="259" w:lineRule="auto"/>
            </w:pPr>
            <w:r w:rsidRPr="00A829D8">
              <w:t>Školiteľ:</w:t>
            </w:r>
          </w:p>
        </w:tc>
        <w:tc>
          <w:tcPr>
            <w:tcW w:w="3800" w:type="pct"/>
            <w:vAlign w:val="center"/>
          </w:tcPr>
          <w:p w14:paraId="29537394" w14:textId="2CDF00B7" w:rsidR="00A3061D" w:rsidRPr="00A829D8" w:rsidRDefault="004D17E0" w:rsidP="00A3061D">
            <w:pPr>
              <w:spacing w:line="259" w:lineRule="auto"/>
            </w:pPr>
            <w:r>
              <w:t>Ing.</w:t>
            </w:r>
            <w:r w:rsidR="0093153A" w:rsidRPr="00A829D8">
              <w:t xml:space="preserve"> M</w:t>
            </w:r>
            <w:r>
              <w:t>artin Sarnovský</w:t>
            </w:r>
            <w:r w:rsidR="0093153A" w:rsidRPr="00A829D8">
              <w:t xml:space="preserve">, </w:t>
            </w:r>
            <w:r>
              <w:t>PhD.</w:t>
            </w:r>
          </w:p>
        </w:tc>
      </w:tr>
      <w:tr w:rsidR="00A3061D" w:rsidRPr="00A829D8" w14:paraId="72994312" w14:textId="77777777" w:rsidTr="00936723">
        <w:trPr>
          <w:trHeight w:val="391"/>
        </w:trPr>
        <w:tc>
          <w:tcPr>
            <w:tcW w:w="1200" w:type="pct"/>
          </w:tcPr>
          <w:p w14:paraId="013D910F" w14:textId="77777777" w:rsidR="00A3061D" w:rsidRPr="00A829D8" w:rsidRDefault="00A3061D" w:rsidP="00A3061D">
            <w:pPr>
              <w:spacing w:line="259" w:lineRule="auto"/>
            </w:pPr>
            <w:r w:rsidRPr="00A829D8">
              <w:t>Konzultant:</w:t>
            </w:r>
          </w:p>
        </w:tc>
        <w:tc>
          <w:tcPr>
            <w:tcW w:w="3800" w:type="pct"/>
            <w:vAlign w:val="center"/>
          </w:tcPr>
          <w:p w14:paraId="44725E52" w14:textId="4C269D60" w:rsidR="00A3061D" w:rsidRPr="00A829D8" w:rsidRDefault="004D17E0" w:rsidP="00A3061D">
            <w:pPr>
              <w:spacing w:line="259" w:lineRule="auto"/>
            </w:pPr>
            <w:r>
              <w:t>Ing. Michal Kolárik</w:t>
            </w:r>
          </w:p>
        </w:tc>
      </w:tr>
      <w:tr w:rsidR="00A3061D" w:rsidRPr="00A829D8" w14:paraId="5E9797EA" w14:textId="77777777" w:rsidTr="00936723">
        <w:trPr>
          <w:trHeight w:val="1453"/>
        </w:trPr>
        <w:tc>
          <w:tcPr>
            <w:tcW w:w="5000" w:type="pct"/>
            <w:gridSpan w:val="2"/>
          </w:tcPr>
          <w:p w14:paraId="6EE746DF" w14:textId="77777777" w:rsidR="00A3061D" w:rsidRDefault="00A3061D" w:rsidP="00A83B1F">
            <w:pPr>
              <w:spacing w:line="259" w:lineRule="auto"/>
            </w:pPr>
          </w:p>
          <w:p w14:paraId="6BBEA8C3" w14:textId="77777777" w:rsidR="004D17E0" w:rsidRDefault="004D17E0" w:rsidP="00A83B1F">
            <w:pPr>
              <w:spacing w:line="259" w:lineRule="auto"/>
            </w:pPr>
          </w:p>
          <w:p w14:paraId="7013BAA3" w14:textId="77777777" w:rsidR="004D17E0" w:rsidRDefault="004D17E0" w:rsidP="00A83B1F">
            <w:pPr>
              <w:spacing w:line="259" w:lineRule="auto"/>
            </w:pPr>
          </w:p>
          <w:p w14:paraId="5703D39F" w14:textId="77777777" w:rsidR="004D17E0" w:rsidRDefault="004D17E0" w:rsidP="00A83B1F">
            <w:pPr>
              <w:spacing w:line="259" w:lineRule="auto"/>
            </w:pPr>
          </w:p>
          <w:p w14:paraId="7BC3FFEA" w14:textId="77777777" w:rsidR="004D17E0" w:rsidRDefault="004D17E0" w:rsidP="00A83B1F">
            <w:pPr>
              <w:spacing w:line="259" w:lineRule="auto"/>
            </w:pPr>
          </w:p>
          <w:p w14:paraId="7CAEF26F" w14:textId="48DA5A38" w:rsidR="004D17E0" w:rsidRPr="00A829D8" w:rsidRDefault="004D17E0" w:rsidP="00A83B1F">
            <w:pPr>
              <w:spacing w:line="259" w:lineRule="auto"/>
            </w:pPr>
          </w:p>
        </w:tc>
      </w:tr>
      <w:tr w:rsidR="00A3061D" w:rsidRPr="00A829D8" w14:paraId="1FC77B1A" w14:textId="77777777" w:rsidTr="00936723">
        <w:trPr>
          <w:trHeight w:val="652"/>
        </w:trPr>
        <w:tc>
          <w:tcPr>
            <w:tcW w:w="1200" w:type="pct"/>
            <w:vAlign w:val="bottom"/>
          </w:tcPr>
          <w:p w14:paraId="78ABD521" w14:textId="7AE64BCD" w:rsidR="00A3061D" w:rsidRPr="00A829D8" w:rsidRDefault="00A3061D" w:rsidP="00A83B1F">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80789B">
              <w:rPr>
                <w:b/>
                <w:noProof/>
                <w:sz w:val="32"/>
              </w:rPr>
              <w:t>2022</w:t>
            </w:r>
            <w:r w:rsidRPr="00A829D8">
              <w:rPr>
                <w:b/>
                <w:sz w:val="32"/>
              </w:rPr>
              <w:fldChar w:fldCharType="end"/>
            </w:r>
            <w:r w:rsidR="0093153A" w:rsidRPr="00A829D8">
              <w:rPr>
                <w:b/>
                <w:sz w:val="32"/>
              </w:rPr>
              <w:t xml:space="preserve"> Košice</w:t>
            </w:r>
          </w:p>
        </w:tc>
        <w:tc>
          <w:tcPr>
            <w:tcW w:w="3800" w:type="pct"/>
            <w:vAlign w:val="bottom"/>
          </w:tcPr>
          <w:p w14:paraId="731C4D1E" w14:textId="6D6CBB5C" w:rsidR="00A3061D" w:rsidRPr="00A829D8" w:rsidRDefault="00075FF0" w:rsidP="00AB4546">
            <w:pPr>
              <w:spacing w:line="259" w:lineRule="auto"/>
              <w:jc w:val="right"/>
              <w:rPr>
                <w:b/>
                <w:sz w:val="32"/>
              </w:rPr>
            </w:pPr>
            <w:r>
              <w:rPr>
                <w:b/>
                <w:sz w:val="32"/>
              </w:rPr>
              <w:t>Lýdia Tarkaničová</w:t>
            </w:r>
          </w:p>
        </w:tc>
      </w:tr>
    </w:tbl>
    <w:p w14:paraId="42CA4A05" w14:textId="77777777" w:rsidR="00936723" w:rsidRPr="00A829D8" w:rsidRDefault="00936723" w:rsidP="00936723"/>
    <w:p w14:paraId="658676C8" w14:textId="77777777" w:rsidR="00936723" w:rsidRPr="00A829D8" w:rsidRDefault="00936723" w:rsidP="00936723">
      <w:pPr>
        <w:sectPr w:rsidR="00936723" w:rsidRPr="00A829D8" w:rsidSect="00764113">
          <w:pgSz w:w="11906" w:h="16838"/>
          <w:pgMar w:top="1418" w:right="1418" w:bottom="1418" w:left="1701" w:header="709" w:footer="709" w:gutter="0"/>
          <w:cols w:space="708"/>
          <w:docGrid w:linePitch="360"/>
        </w:sectPr>
      </w:pPr>
    </w:p>
    <w:p w14:paraId="7287D61B" w14:textId="77777777" w:rsidR="00054E4C" w:rsidRPr="00A829D8" w:rsidRDefault="00054E4C" w:rsidP="00DB0F9F">
      <w:pPr>
        <w:rPr>
          <w:b/>
        </w:rPr>
      </w:pPr>
      <w:bookmarkStart w:id="0" w:name="_Toc382475973"/>
      <w:r w:rsidRPr="00A829D8">
        <w:rPr>
          <w:b/>
          <w:sz w:val="32"/>
        </w:rPr>
        <w:lastRenderedPageBreak/>
        <w:t>Abstrakt v SJ</w:t>
      </w:r>
      <w:bookmarkEnd w:id="0"/>
    </w:p>
    <w:p w14:paraId="602DC8E3" w14:textId="77777777" w:rsidR="00054E4C" w:rsidRPr="00A829D8" w:rsidRDefault="00054E4C" w:rsidP="00054E4C">
      <w:pPr>
        <w:jc w:val="both"/>
      </w:pPr>
      <w:r w:rsidRPr="00A829D8">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p>
    <w:p w14:paraId="578088B3" w14:textId="77777777" w:rsidR="00054E4C" w:rsidRPr="00A829D8" w:rsidRDefault="00054E4C" w:rsidP="00054E4C">
      <w:pPr>
        <w:jc w:val="both"/>
      </w:pPr>
    </w:p>
    <w:p w14:paraId="79092BDE" w14:textId="77777777" w:rsidR="00054E4C" w:rsidRPr="00A829D8" w:rsidRDefault="00054E4C" w:rsidP="00DB0F9F">
      <w:pPr>
        <w:rPr>
          <w:b/>
          <w:sz w:val="32"/>
        </w:rPr>
      </w:pPr>
      <w:bookmarkStart w:id="1" w:name="_Toc382475974"/>
      <w:r w:rsidRPr="00A829D8">
        <w:rPr>
          <w:b/>
          <w:sz w:val="32"/>
        </w:rPr>
        <w:t>Kľúčové slov</w:t>
      </w:r>
      <w:r w:rsidR="004066F5">
        <w:rPr>
          <w:b/>
          <w:sz w:val="32"/>
        </w:rPr>
        <w:t>á</w:t>
      </w:r>
      <w:r w:rsidRPr="00A829D8">
        <w:rPr>
          <w:b/>
          <w:sz w:val="32"/>
        </w:rPr>
        <w:t xml:space="preserve"> v SJ</w:t>
      </w:r>
      <w:bookmarkEnd w:id="1"/>
    </w:p>
    <w:p w14:paraId="6FE4D29D" w14:textId="77777777" w:rsidR="00054E4C" w:rsidRPr="00A829D8" w:rsidRDefault="00054E4C" w:rsidP="00054E4C">
      <w:pPr>
        <w:jc w:val="both"/>
      </w:pPr>
      <w:r w:rsidRPr="00A829D8">
        <w:t>Kľúčové slovo1, kľúčové slovo2, kľúčové slovo3, kľúčové slovo4,...</w:t>
      </w:r>
    </w:p>
    <w:p w14:paraId="3870D1B0" w14:textId="77777777" w:rsidR="00054E4C" w:rsidRPr="00A829D8" w:rsidRDefault="00054E4C" w:rsidP="00054E4C">
      <w:pPr>
        <w:jc w:val="both"/>
      </w:pPr>
      <w:r w:rsidRPr="00A829D8">
        <w:t>Kľúčové slová sú slová, ktoré úzko definujú tému práce a pomocou nich je možné jednoduchšie vyhľadať prácu podľa jej odborného významu.</w:t>
      </w:r>
    </w:p>
    <w:p w14:paraId="5B292221" w14:textId="77777777" w:rsidR="00054E4C" w:rsidRPr="00A829D8" w:rsidRDefault="00054E4C" w:rsidP="00054E4C"/>
    <w:p w14:paraId="540F39FB" w14:textId="77777777" w:rsidR="00054E4C" w:rsidRPr="00A829D8" w:rsidRDefault="00054E4C" w:rsidP="00DB0F9F">
      <w:pPr>
        <w:rPr>
          <w:b/>
          <w:sz w:val="32"/>
        </w:rPr>
      </w:pPr>
      <w:bookmarkStart w:id="2" w:name="_Toc382475975"/>
      <w:r w:rsidRPr="00A829D8">
        <w:rPr>
          <w:b/>
          <w:sz w:val="32"/>
        </w:rPr>
        <w:t>Abstra</w:t>
      </w:r>
      <w:r w:rsidR="004066F5">
        <w:rPr>
          <w:b/>
          <w:sz w:val="32"/>
        </w:rPr>
        <w:t>c</w:t>
      </w:r>
      <w:r w:rsidRPr="00A829D8">
        <w:rPr>
          <w:b/>
          <w:sz w:val="32"/>
        </w:rPr>
        <w:t>t</w:t>
      </w:r>
      <w:bookmarkEnd w:id="2"/>
    </w:p>
    <w:p w14:paraId="673044E6" w14:textId="77777777" w:rsidR="00054E4C" w:rsidRPr="00A829D8" w:rsidRDefault="00054E4C" w:rsidP="00054E4C">
      <w:pPr>
        <w:jc w:val="both"/>
      </w:pPr>
      <w:r w:rsidRPr="00A829D8">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p w14:paraId="41D008EA" w14:textId="77777777" w:rsidR="00054E4C" w:rsidRPr="00A829D8" w:rsidRDefault="00054E4C" w:rsidP="00054E4C">
      <w:pPr>
        <w:jc w:val="both"/>
      </w:pPr>
    </w:p>
    <w:p w14:paraId="64F2DF48" w14:textId="77777777" w:rsidR="00054E4C" w:rsidRPr="00A829D8" w:rsidRDefault="004066F5" w:rsidP="004066F5">
      <w:pPr>
        <w:rPr>
          <w:b/>
          <w:sz w:val="32"/>
        </w:rPr>
      </w:pPr>
      <w:r>
        <w:rPr>
          <w:b/>
          <w:bCs/>
          <w:sz w:val="32"/>
          <w:szCs w:val="32"/>
        </w:rPr>
        <w:t>Keywords</w:t>
      </w:r>
    </w:p>
    <w:p w14:paraId="546CCB09" w14:textId="77777777" w:rsidR="00054E4C" w:rsidRPr="00A829D8" w:rsidRDefault="008E5B50" w:rsidP="00054E4C">
      <w:r w:rsidRPr="00A829D8">
        <w:t>Key word 1, Key word 2, Key word 3, Key word 4,...</w:t>
      </w:r>
    </w:p>
    <w:p w14:paraId="6CB5F81A" w14:textId="77777777" w:rsidR="008E5B50" w:rsidRPr="00A829D8" w:rsidRDefault="008E5B50" w:rsidP="008E5B50">
      <w:pPr>
        <w:spacing w:line="259" w:lineRule="auto"/>
      </w:pPr>
      <w:r w:rsidRPr="00A829D8">
        <w:br w:type="page"/>
      </w:r>
    </w:p>
    <w:p w14:paraId="1BFBE380" w14:textId="77777777" w:rsidR="008E5B50" w:rsidRPr="00A829D8" w:rsidRDefault="008E5B50" w:rsidP="00DB0F9F">
      <w:pPr>
        <w:rPr>
          <w:b/>
          <w:sz w:val="32"/>
        </w:rPr>
      </w:pPr>
      <w:bookmarkStart w:id="3" w:name="_Toc382475977"/>
      <w:r w:rsidRPr="003E1412">
        <w:rPr>
          <w:b/>
          <w:color w:val="FF0000"/>
          <w:sz w:val="32"/>
        </w:rPr>
        <w:lastRenderedPageBreak/>
        <w:t>Zadanie práce</w:t>
      </w:r>
      <w:bookmarkEnd w:id="3"/>
    </w:p>
    <w:p w14:paraId="29536843" w14:textId="77777777" w:rsidR="008E5B50" w:rsidRDefault="00FC4D2F" w:rsidP="003E1412">
      <w:pPr>
        <w:pStyle w:val="ListParagraph"/>
        <w:numPr>
          <w:ilvl w:val="0"/>
          <w:numId w:val="19"/>
        </w:numPr>
        <w:spacing w:line="259" w:lineRule="auto"/>
        <w:rPr>
          <w:color w:val="FF0000"/>
          <w:sz w:val="32"/>
        </w:rPr>
      </w:pPr>
      <w:r w:rsidRPr="003E1412">
        <w:rPr>
          <w:color w:val="FF0000"/>
          <w:sz w:val="32"/>
        </w:rPr>
        <w:t xml:space="preserve">Túto stranu nahraďte </w:t>
      </w:r>
      <w:r w:rsidR="008E5B50" w:rsidRPr="003E1412">
        <w:rPr>
          <w:color w:val="FF0000"/>
          <w:sz w:val="32"/>
        </w:rPr>
        <w:t>naskenovan</w:t>
      </w:r>
      <w:r w:rsidRPr="003E1412">
        <w:rPr>
          <w:color w:val="FF0000"/>
          <w:sz w:val="32"/>
        </w:rPr>
        <w:t>ým</w:t>
      </w:r>
      <w:r w:rsidR="008E5B50" w:rsidRPr="003E1412">
        <w:rPr>
          <w:color w:val="FF0000"/>
          <w:sz w:val="32"/>
        </w:rPr>
        <w:t xml:space="preserve"> zad</w:t>
      </w:r>
      <w:r w:rsidRPr="003E1412">
        <w:rPr>
          <w:color w:val="FF0000"/>
          <w:sz w:val="32"/>
        </w:rPr>
        <w:t>ávacím listom</w:t>
      </w:r>
      <w:r w:rsidR="003E1412">
        <w:rPr>
          <w:color w:val="FF0000"/>
          <w:sz w:val="32"/>
        </w:rPr>
        <w:t>.</w:t>
      </w:r>
    </w:p>
    <w:p w14:paraId="7FD3A61B" w14:textId="77777777" w:rsidR="003E1412" w:rsidRPr="003E1412" w:rsidRDefault="003E1412" w:rsidP="003E1412">
      <w:pPr>
        <w:pStyle w:val="ListParagraph"/>
        <w:spacing w:line="259" w:lineRule="auto"/>
        <w:rPr>
          <w:color w:val="FF0000"/>
          <w:sz w:val="32"/>
        </w:rPr>
      </w:pPr>
    </w:p>
    <w:p w14:paraId="75985CDB"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Odporúčame skenovať na 200-300 DPI, Odtiene sivej</w:t>
      </w:r>
      <w:r w:rsidR="003E1412">
        <w:rPr>
          <w:color w:val="FF0000"/>
          <w:sz w:val="32"/>
        </w:rPr>
        <w:t>.</w:t>
      </w:r>
    </w:p>
    <w:p w14:paraId="712F31EB" w14:textId="77777777" w:rsidR="003E1412" w:rsidRDefault="003E1412" w:rsidP="008E5B50">
      <w:pPr>
        <w:spacing w:line="259" w:lineRule="auto"/>
        <w:rPr>
          <w:color w:val="FF0000"/>
          <w:sz w:val="32"/>
        </w:rPr>
      </w:pPr>
    </w:p>
    <w:p w14:paraId="3A9B0805"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v jednej vytlačenej ZP musí byť vložený originál zadávacieho listu !</w:t>
      </w:r>
    </w:p>
    <w:p w14:paraId="688F8733" w14:textId="77777777" w:rsidR="003E1412" w:rsidRPr="003E1412" w:rsidRDefault="003E1412" w:rsidP="003E1412">
      <w:pPr>
        <w:pStyle w:val="ListParagraph"/>
        <w:rPr>
          <w:color w:val="FF0000"/>
          <w:sz w:val="32"/>
        </w:rPr>
      </w:pPr>
    </w:p>
    <w:p w14:paraId="65429222" w14:textId="77777777" w:rsidR="003E1412" w:rsidRPr="003E1412" w:rsidRDefault="003E1412" w:rsidP="003E1412">
      <w:pPr>
        <w:pStyle w:val="ListParagraph"/>
        <w:numPr>
          <w:ilvl w:val="0"/>
          <w:numId w:val="19"/>
        </w:numPr>
        <w:spacing w:line="259" w:lineRule="auto"/>
        <w:rPr>
          <w:color w:val="FF0000"/>
          <w:sz w:val="32"/>
        </w:rPr>
      </w:pPr>
      <w:r w:rsidRPr="003E1412">
        <w:rPr>
          <w:color w:val="FF0000"/>
          <w:sz w:val="32"/>
        </w:rPr>
        <w:t>Neskenovaný obrázok roztiahnite na celu stranu.</w:t>
      </w:r>
    </w:p>
    <w:p w14:paraId="45ECFDB0" w14:textId="77777777" w:rsidR="008E5B50" w:rsidRPr="00A829D8" w:rsidRDefault="008E5B50" w:rsidP="008E5B50">
      <w:pPr>
        <w:spacing w:line="259" w:lineRule="auto"/>
      </w:pPr>
      <w:r w:rsidRPr="00A829D8">
        <w:br w:type="page"/>
      </w:r>
    </w:p>
    <w:p w14:paraId="2FCD32E3" w14:textId="77777777" w:rsidR="008E5B50" w:rsidRPr="00A829D8" w:rsidRDefault="008E5B50" w:rsidP="008E5B50">
      <w:pPr>
        <w:spacing w:line="259" w:lineRule="auto"/>
      </w:pPr>
    </w:p>
    <w:p w14:paraId="6E260228" w14:textId="77777777" w:rsidR="008E5B50" w:rsidRPr="00A829D8" w:rsidRDefault="008E5B50" w:rsidP="008E5B50">
      <w:pPr>
        <w:spacing w:line="259" w:lineRule="auto"/>
      </w:pPr>
    </w:p>
    <w:p w14:paraId="432DB49D" w14:textId="77777777" w:rsidR="008E5B50" w:rsidRPr="00A829D8" w:rsidRDefault="008E5B50" w:rsidP="008E5B50">
      <w:pPr>
        <w:spacing w:line="259" w:lineRule="auto"/>
      </w:pPr>
    </w:p>
    <w:p w14:paraId="4B76BD15" w14:textId="77777777" w:rsidR="008E5B50" w:rsidRPr="00A829D8" w:rsidRDefault="008E5B50" w:rsidP="008E5B50">
      <w:pPr>
        <w:spacing w:line="259" w:lineRule="auto"/>
      </w:pPr>
    </w:p>
    <w:p w14:paraId="2540A480" w14:textId="77777777" w:rsidR="008E5B50" w:rsidRPr="00A829D8" w:rsidRDefault="008E5B50" w:rsidP="008E5B50">
      <w:pPr>
        <w:spacing w:line="259" w:lineRule="auto"/>
      </w:pPr>
    </w:p>
    <w:p w14:paraId="3BF37C1F" w14:textId="77777777" w:rsidR="008E5B50" w:rsidRPr="00A829D8" w:rsidRDefault="008E5B50" w:rsidP="008E5B50">
      <w:pPr>
        <w:spacing w:line="259" w:lineRule="auto"/>
      </w:pPr>
    </w:p>
    <w:p w14:paraId="06ED7EE4" w14:textId="77777777" w:rsidR="008E5B50" w:rsidRPr="00A829D8" w:rsidRDefault="008E5B50" w:rsidP="008E5B50">
      <w:pPr>
        <w:spacing w:line="259" w:lineRule="auto"/>
      </w:pPr>
    </w:p>
    <w:p w14:paraId="6029AB32" w14:textId="77777777" w:rsidR="008E5B50" w:rsidRPr="00A829D8" w:rsidRDefault="008E5B50" w:rsidP="008E5B50">
      <w:pPr>
        <w:spacing w:line="259" w:lineRule="auto"/>
      </w:pPr>
    </w:p>
    <w:p w14:paraId="39998A1C" w14:textId="77777777" w:rsidR="008E5B50" w:rsidRPr="00A829D8" w:rsidRDefault="008E5B50" w:rsidP="008E5B50">
      <w:pPr>
        <w:spacing w:line="259" w:lineRule="auto"/>
      </w:pPr>
    </w:p>
    <w:p w14:paraId="5254320E" w14:textId="77777777" w:rsidR="008E5B50" w:rsidRPr="00A829D8" w:rsidRDefault="008E5B50" w:rsidP="008E5B50">
      <w:pPr>
        <w:spacing w:line="259" w:lineRule="auto"/>
      </w:pPr>
    </w:p>
    <w:p w14:paraId="031133C8" w14:textId="77777777" w:rsidR="008E5B50" w:rsidRPr="00A829D8" w:rsidRDefault="008E5B50" w:rsidP="008E5B50">
      <w:pPr>
        <w:spacing w:line="259" w:lineRule="auto"/>
      </w:pPr>
    </w:p>
    <w:p w14:paraId="45FC3A53" w14:textId="77777777" w:rsidR="008E5B50" w:rsidRPr="00A829D8" w:rsidRDefault="008E5B50" w:rsidP="008E5B50">
      <w:pPr>
        <w:spacing w:line="259" w:lineRule="auto"/>
      </w:pPr>
    </w:p>
    <w:p w14:paraId="7856649B" w14:textId="77777777" w:rsidR="008E5B50" w:rsidRPr="00A829D8" w:rsidRDefault="008E5B50" w:rsidP="008E5B50">
      <w:pPr>
        <w:spacing w:line="259" w:lineRule="auto"/>
      </w:pPr>
    </w:p>
    <w:p w14:paraId="255E9914" w14:textId="77777777" w:rsidR="008E5B50" w:rsidRPr="00A829D8" w:rsidRDefault="008E5B50" w:rsidP="008E5B50">
      <w:pPr>
        <w:spacing w:line="259" w:lineRule="auto"/>
      </w:pPr>
    </w:p>
    <w:p w14:paraId="39235707" w14:textId="77777777" w:rsidR="008E5B50" w:rsidRPr="00A829D8" w:rsidRDefault="008E5B50" w:rsidP="008E5B50">
      <w:pPr>
        <w:spacing w:line="259" w:lineRule="auto"/>
      </w:pPr>
    </w:p>
    <w:p w14:paraId="1BCE7B51" w14:textId="77777777" w:rsidR="008E5B50" w:rsidRPr="00A829D8" w:rsidRDefault="008E5B50" w:rsidP="008E5B50">
      <w:pPr>
        <w:spacing w:line="259" w:lineRule="auto"/>
      </w:pPr>
    </w:p>
    <w:p w14:paraId="5B5D88BF" w14:textId="77777777" w:rsidR="008E5B50" w:rsidRPr="00A829D8" w:rsidRDefault="008E5B50" w:rsidP="008E5B50">
      <w:pPr>
        <w:spacing w:line="259" w:lineRule="auto"/>
      </w:pPr>
    </w:p>
    <w:p w14:paraId="2E53FBAD" w14:textId="77777777" w:rsidR="008E5B50" w:rsidRPr="00A829D8" w:rsidRDefault="008E5B50" w:rsidP="008E5B50">
      <w:pPr>
        <w:spacing w:line="259" w:lineRule="auto"/>
      </w:pPr>
    </w:p>
    <w:p w14:paraId="66EAF217" w14:textId="77777777" w:rsidR="008E5B50" w:rsidRPr="00A829D8" w:rsidRDefault="008E5B50" w:rsidP="008E5B50">
      <w:pPr>
        <w:spacing w:line="259" w:lineRule="auto"/>
      </w:pPr>
    </w:p>
    <w:p w14:paraId="5E5638D1" w14:textId="77777777" w:rsidR="008E5B50" w:rsidRPr="00A829D8" w:rsidRDefault="008E5B50" w:rsidP="008E5B50">
      <w:pPr>
        <w:spacing w:line="259" w:lineRule="auto"/>
      </w:pPr>
    </w:p>
    <w:p w14:paraId="2CCE8950" w14:textId="77777777" w:rsidR="00DB0F9F" w:rsidRPr="00A829D8" w:rsidRDefault="00DB0F9F" w:rsidP="008E5B50">
      <w:pPr>
        <w:spacing w:line="259" w:lineRule="auto"/>
      </w:pPr>
    </w:p>
    <w:p w14:paraId="0A767E4F" w14:textId="77777777" w:rsidR="00DB0F9F" w:rsidRPr="00A829D8" w:rsidRDefault="00DB0F9F" w:rsidP="008E5B50">
      <w:pPr>
        <w:spacing w:line="259" w:lineRule="auto"/>
      </w:pPr>
    </w:p>
    <w:p w14:paraId="7ED851AC" w14:textId="77777777" w:rsidR="00DB0F9F" w:rsidRPr="00A829D8" w:rsidRDefault="00DB0F9F" w:rsidP="008E5B50">
      <w:pPr>
        <w:spacing w:line="259" w:lineRule="auto"/>
      </w:pPr>
    </w:p>
    <w:p w14:paraId="4BC21D6F" w14:textId="77777777" w:rsidR="008E5B50" w:rsidRPr="00A829D8" w:rsidRDefault="008E5B50" w:rsidP="008E5B50">
      <w:pPr>
        <w:spacing w:line="259" w:lineRule="auto"/>
      </w:pPr>
    </w:p>
    <w:p w14:paraId="70EFFF2B" w14:textId="77777777" w:rsidR="00DB0F9F" w:rsidRPr="00A829D8" w:rsidRDefault="00DB0F9F" w:rsidP="00DB0F9F">
      <w:pPr>
        <w:rPr>
          <w:b/>
          <w:sz w:val="32"/>
        </w:rPr>
      </w:pPr>
      <w:r w:rsidRPr="00A829D8">
        <w:rPr>
          <w:b/>
          <w:sz w:val="32"/>
        </w:rPr>
        <w:t>Čestné vyhlásenie</w:t>
      </w:r>
    </w:p>
    <w:p w14:paraId="421CF847" w14:textId="77777777" w:rsidR="008E5B50" w:rsidRPr="00A829D8" w:rsidRDefault="008E5B50" w:rsidP="008E5B50">
      <w:pPr>
        <w:spacing w:line="259" w:lineRule="auto"/>
        <w:jc w:val="both"/>
      </w:pPr>
      <w:r w:rsidRPr="00A829D8">
        <w:t xml:space="preserve">Vyhlasujem, že som celú prácu vypracoval/a samostatne s použitím uvedenej odbornej literatúry. </w:t>
      </w:r>
    </w:p>
    <w:p w14:paraId="6C6D85BF" w14:textId="77777777" w:rsidR="008E5B50" w:rsidRPr="00A829D8" w:rsidRDefault="008E5B50" w:rsidP="008E5B50">
      <w:pPr>
        <w:spacing w:line="259" w:lineRule="auto"/>
      </w:pPr>
    </w:p>
    <w:p w14:paraId="40B0D4F1" w14:textId="77777777" w:rsidR="008E5B50" w:rsidRPr="00A829D8" w:rsidRDefault="008E5B50" w:rsidP="008E5B50">
      <w:pPr>
        <w:spacing w:line="259" w:lineRule="auto"/>
      </w:pPr>
    </w:p>
    <w:p w14:paraId="5AE5F266" w14:textId="3160A3F7" w:rsidR="008E5B50" w:rsidRPr="00A829D8" w:rsidRDefault="008E5B50" w:rsidP="008E5B50">
      <w:pPr>
        <w:spacing w:line="259" w:lineRule="auto"/>
      </w:pPr>
      <w:r w:rsidRPr="00A829D8">
        <w:t xml:space="preserve">Košice, </w:t>
      </w:r>
      <w:r w:rsidRPr="00A829D8">
        <w:fldChar w:fldCharType="begin"/>
      </w:r>
      <w:r w:rsidRPr="00A829D8">
        <w:instrText xml:space="preserve"> DATE  \@ "dd. MMMM yyyy"  \* MERGEFORMAT </w:instrText>
      </w:r>
      <w:r w:rsidRPr="00A829D8">
        <w:fldChar w:fldCharType="separate"/>
      </w:r>
      <w:r w:rsidR="0080789B">
        <w:rPr>
          <w:noProof/>
        </w:rPr>
        <w:t>13. mája 2022</w:t>
      </w:r>
      <w:r w:rsidRPr="00A829D8">
        <w:fldChar w:fldCharType="end"/>
      </w:r>
      <w:r w:rsidRPr="00A829D8">
        <w:tab/>
      </w:r>
      <w:r w:rsidRPr="00A829D8">
        <w:tab/>
      </w:r>
      <w:r w:rsidRPr="00A829D8">
        <w:tab/>
      </w:r>
      <w:r w:rsidRPr="00A829D8">
        <w:tab/>
      </w:r>
      <w:r w:rsidRPr="00A829D8">
        <w:tab/>
      </w:r>
      <w:r w:rsidRPr="00A829D8">
        <w:tab/>
        <w:t>..........................................</w:t>
      </w:r>
      <w:r w:rsidRPr="00A829D8">
        <w:tab/>
      </w:r>
    </w:p>
    <w:p w14:paraId="42910C85" w14:textId="77777777" w:rsidR="008E5B50" w:rsidRPr="00A829D8" w:rsidRDefault="008E5B50" w:rsidP="008E5B50">
      <w:pPr>
        <w:spacing w:line="259" w:lineRule="auto"/>
      </w:pPr>
      <w:r w:rsidRPr="00A829D8">
        <w:tab/>
      </w:r>
      <w:r w:rsidRPr="00A829D8">
        <w:tab/>
      </w:r>
      <w:r w:rsidRPr="00A829D8">
        <w:tab/>
      </w:r>
      <w:r w:rsidRPr="00A829D8">
        <w:tab/>
      </w:r>
      <w:r w:rsidRPr="00A829D8">
        <w:tab/>
      </w:r>
      <w:r w:rsidRPr="00A829D8">
        <w:tab/>
      </w:r>
      <w:r w:rsidRPr="00A829D8">
        <w:tab/>
      </w:r>
      <w:r w:rsidRPr="00A829D8">
        <w:tab/>
        <w:t xml:space="preserve">     vlastnoručný podpis</w:t>
      </w:r>
      <w:r w:rsidRPr="00A829D8">
        <w:br w:type="page"/>
      </w:r>
    </w:p>
    <w:p w14:paraId="519A1F82" w14:textId="77777777" w:rsidR="008E5B50" w:rsidRPr="00A829D8" w:rsidRDefault="008E5B50" w:rsidP="008E5B50">
      <w:pPr>
        <w:spacing w:line="259" w:lineRule="auto"/>
        <w:rPr>
          <w:rFonts w:asciiTheme="majorHAnsi" w:eastAsiaTheme="majorEastAsia" w:hAnsiTheme="majorHAnsi" w:cstheme="majorBidi"/>
          <w:b/>
          <w:sz w:val="32"/>
          <w:szCs w:val="32"/>
        </w:rPr>
      </w:pPr>
    </w:p>
    <w:p w14:paraId="20B7AC3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156D30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AEBC3C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1C3C27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E0899D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B028694"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AF1B27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558126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EC7332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B02B71D"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23799B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A11EF6E"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D1B2DE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6BC895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9EE0F6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CD17D6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BC44E2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14F70C6E" w14:textId="77777777" w:rsidR="00FC4D2F" w:rsidRPr="00A829D8" w:rsidRDefault="00FC4D2F" w:rsidP="00DB0F9F">
      <w:pPr>
        <w:rPr>
          <w:b/>
          <w:sz w:val="32"/>
        </w:rPr>
      </w:pPr>
      <w:bookmarkStart w:id="4" w:name="_Toc382475978"/>
      <w:r w:rsidRPr="00A829D8">
        <w:rPr>
          <w:b/>
          <w:sz w:val="32"/>
        </w:rPr>
        <w:t>Poďakovanie</w:t>
      </w:r>
      <w:bookmarkEnd w:id="4"/>
    </w:p>
    <w:p w14:paraId="64A49EC4" w14:textId="77777777" w:rsidR="00FC4D2F" w:rsidRPr="00A829D8" w:rsidRDefault="00FC4D2F" w:rsidP="00FC4D2F">
      <w:pPr>
        <w:jc w:val="both"/>
      </w:pPr>
      <w:r w:rsidRPr="00A829D8">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1A6BB7FF" w14:textId="77777777" w:rsidR="00DB0F9F" w:rsidRPr="00A829D8" w:rsidRDefault="00DB0F9F" w:rsidP="00DB0F9F">
      <w:pPr>
        <w:spacing w:line="259" w:lineRule="auto"/>
        <w:sectPr w:rsidR="00DB0F9F" w:rsidRPr="00A829D8" w:rsidSect="00764113">
          <w:pgSz w:w="11906" w:h="16838"/>
          <w:pgMar w:top="1418" w:right="1418"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317E6F9B" w14:textId="77777777" w:rsidR="00DB0F9F" w:rsidRPr="00A829D8" w:rsidRDefault="00DB0F9F">
          <w:pPr>
            <w:pStyle w:val="TOCHeading"/>
            <w:rPr>
              <w:b/>
              <w:color w:val="auto"/>
            </w:rPr>
          </w:pPr>
          <w:r w:rsidRPr="00A829D8">
            <w:rPr>
              <w:b/>
              <w:color w:val="auto"/>
            </w:rPr>
            <w:t>Obsah</w:t>
          </w:r>
        </w:p>
        <w:p w14:paraId="33F955A3" w14:textId="7C499BD5" w:rsidR="004814A7" w:rsidRDefault="00DB0F9F">
          <w:pPr>
            <w:pStyle w:val="TOC1"/>
            <w:tabs>
              <w:tab w:val="right" w:leader="dot" w:pos="8777"/>
            </w:tabs>
            <w:rPr>
              <w:rFonts w:eastAsiaTheme="minorEastAsia"/>
              <w:noProof/>
              <w:lang w:eastAsia="sk-SK"/>
            </w:rPr>
          </w:pPr>
          <w:r w:rsidRPr="00A829D8">
            <w:fldChar w:fldCharType="begin"/>
          </w:r>
          <w:r w:rsidRPr="00A829D8">
            <w:instrText xml:space="preserve"> TOC \o "1-3" \h \z \u </w:instrText>
          </w:r>
          <w:r w:rsidRPr="00A829D8">
            <w:fldChar w:fldCharType="separate"/>
          </w:r>
          <w:hyperlink w:anchor="_Toc103083473" w:history="1">
            <w:r w:rsidR="004814A7" w:rsidRPr="007835AB">
              <w:rPr>
                <w:rStyle w:val="Hyperlink"/>
                <w:noProof/>
              </w:rPr>
              <w:t>Zoznam obrázkov</w:t>
            </w:r>
            <w:r w:rsidR="004814A7">
              <w:rPr>
                <w:noProof/>
                <w:webHidden/>
              </w:rPr>
              <w:tab/>
            </w:r>
            <w:r w:rsidR="004814A7">
              <w:rPr>
                <w:noProof/>
                <w:webHidden/>
              </w:rPr>
              <w:fldChar w:fldCharType="begin"/>
            </w:r>
            <w:r w:rsidR="004814A7">
              <w:rPr>
                <w:noProof/>
                <w:webHidden/>
              </w:rPr>
              <w:instrText xml:space="preserve"> PAGEREF _Toc103083473 \h </w:instrText>
            </w:r>
            <w:r w:rsidR="004814A7">
              <w:rPr>
                <w:noProof/>
                <w:webHidden/>
              </w:rPr>
            </w:r>
            <w:r w:rsidR="004814A7">
              <w:rPr>
                <w:noProof/>
                <w:webHidden/>
              </w:rPr>
              <w:fldChar w:fldCharType="separate"/>
            </w:r>
            <w:r w:rsidR="004814A7">
              <w:rPr>
                <w:noProof/>
                <w:webHidden/>
              </w:rPr>
              <w:t>9</w:t>
            </w:r>
            <w:r w:rsidR="004814A7">
              <w:rPr>
                <w:noProof/>
                <w:webHidden/>
              </w:rPr>
              <w:fldChar w:fldCharType="end"/>
            </w:r>
          </w:hyperlink>
        </w:p>
        <w:p w14:paraId="7F571026" w14:textId="79E75448" w:rsidR="004814A7" w:rsidRDefault="00C55303">
          <w:pPr>
            <w:pStyle w:val="TOC1"/>
            <w:tabs>
              <w:tab w:val="right" w:leader="dot" w:pos="8777"/>
            </w:tabs>
            <w:rPr>
              <w:rFonts w:eastAsiaTheme="minorEastAsia"/>
              <w:noProof/>
              <w:lang w:eastAsia="sk-SK"/>
            </w:rPr>
          </w:pPr>
          <w:hyperlink w:anchor="_Toc103083474" w:history="1">
            <w:r w:rsidR="004814A7" w:rsidRPr="007835AB">
              <w:rPr>
                <w:rStyle w:val="Hyperlink"/>
                <w:noProof/>
              </w:rPr>
              <w:t>Zoznam tabuliek</w:t>
            </w:r>
            <w:r w:rsidR="004814A7">
              <w:rPr>
                <w:noProof/>
                <w:webHidden/>
              </w:rPr>
              <w:tab/>
            </w:r>
            <w:r w:rsidR="004814A7">
              <w:rPr>
                <w:noProof/>
                <w:webHidden/>
              </w:rPr>
              <w:fldChar w:fldCharType="begin"/>
            </w:r>
            <w:r w:rsidR="004814A7">
              <w:rPr>
                <w:noProof/>
                <w:webHidden/>
              </w:rPr>
              <w:instrText xml:space="preserve"> PAGEREF _Toc103083474 \h </w:instrText>
            </w:r>
            <w:r w:rsidR="004814A7">
              <w:rPr>
                <w:noProof/>
                <w:webHidden/>
              </w:rPr>
            </w:r>
            <w:r w:rsidR="004814A7">
              <w:rPr>
                <w:noProof/>
                <w:webHidden/>
              </w:rPr>
              <w:fldChar w:fldCharType="separate"/>
            </w:r>
            <w:r w:rsidR="004814A7">
              <w:rPr>
                <w:noProof/>
                <w:webHidden/>
              </w:rPr>
              <w:t>10</w:t>
            </w:r>
            <w:r w:rsidR="004814A7">
              <w:rPr>
                <w:noProof/>
                <w:webHidden/>
              </w:rPr>
              <w:fldChar w:fldCharType="end"/>
            </w:r>
          </w:hyperlink>
        </w:p>
        <w:p w14:paraId="4A137C03" w14:textId="494D7E5C" w:rsidR="004814A7" w:rsidRDefault="00C55303">
          <w:pPr>
            <w:pStyle w:val="TOC1"/>
            <w:tabs>
              <w:tab w:val="right" w:leader="dot" w:pos="8777"/>
            </w:tabs>
            <w:rPr>
              <w:rFonts w:eastAsiaTheme="minorEastAsia"/>
              <w:noProof/>
              <w:lang w:eastAsia="sk-SK"/>
            </w:rPr>
          </w:pPr>
          <w:hyperlink w:anchor="_Toc103083475" w:history="1">
            <w:r w:rsidR="004814A7" w:rsidRPr="007835AB">
              <w:rPr>
                <w:rStyle w:val="Hyperlink"/>
                <w:noProof/>
              </w:rPr>
              <w:t>Zoznam symbolov a skratiek</w:t>
            </w:r>
            <w:r w:rsidR="004814A7">
              <w:rPr>
                <w:noProof/>
                <w:webHidden/>
              </w:rPr>
              <w:tab/>
            </w:r>
            <w:r w:rsidR="004814A7">
              <w:rPr>
                <w:noProof/>
                <w:webHidden/>
              </w:rPr>
              <w:fldChar w:fldCharType="begin"/>
            </w:r>
            <w:r w:rsidR="004814A7">
              <w:rPr>
                <w:noProof/>
                <w:webHidden/>
              </w:rPr>
              <w:instrText xml:space="preserve"> PAGEREF _Toc103083475 \h </w:instrText>
            </w:r>
            <w:r w:rsidR="004814A7">
              <w:rPr>
                <w:noProof/>
                <w:webHidden/>
              </w:rPr>
            </w:r>
            <w:r w:rsidR="004814A7">
              <w:rPr>
                <w:noProof/>
                <w:webHidden/>
              </w:rPr>
              <w:fldChar w:fldCharType="separate"/>
            </w:r>
            <w:r w:rsidR="004814A7">
              <w:rPr>
                <w:noProof/>
                <w:webHidden/>
              </w:rPr>
              <w:t>11</w:t>
            </w:r>
            <w:r w:rsidR="004814A7">
              <w:rPr>
                <w:noProof/>
                <w:webHidden/>
              </w:rPr>
              <w:fldChar w:fldCharType="end"/>
            </w:r>
          </w:hyperlink>
        </w:p>
        <w:p w14:paraId="688962D1" w14:textId="645F1AF8" w:rsidR="004814A7" w:rsidRDefault="00C55303">
          <w:pPr>
            <w:pStyle w:val="TOC1"/>
            <w:tabs>
              <w:tab w:val="right" w:leader="dot" w:pos="8777"/>
            </w:tabs>
            <w:rPr>
              <w:rFonts w:eastAsiaTheme="minorEastAsia"/>
              <w:noProof/>
              <w:lang w:eastAsia="sk-SK"/>
            </w:rPr>
          </w:pPr>
          <w:hyperlink w:anchor="_Toc103083476" w:history="1">
            <w:r w:rsidR="004814A7" w:rsidRPr="007835AB">
              <w:rPr>
                <w:rStyle w:val="Hyperlink"/>
                <w:noProof/>
              </w:rPr>
              <w:t>Úvod</w:t>
            </w:r>
            <w:r w:rsidR="004814A7">
              <w:rPr>
                <w:noProof/>
                <w:webHidden/>
              </w:rPr>
              <w:tab/>
            </w:r>
            <w:r w:rsidR="004814A7">
              <w:rPr>
                <w:noProof/>
                <w:webHidden/>
              </w:rPr>
              <w:fldChar w:fldCharType="begin"/>
            </w:r>
            <w:r w:rsidR="004814A7">
              <w:rPr>
                <w:noProof/>
                <w:webHidden/>
              </w:rPr>
              <w:instrText xml:space="preserve"> PAGEREF _Toc103083476 \h </w:instrText>
            </w:r>
            <w:r w:rsidR="004814A7">
              <w:rPr>
                <w:noProof/>
                <w:webHidden/>
              </w:rPr>
            </w:r>
            <w:r w:rsidR="004814A7">
              <w:rPr>
                <w:noProof/>
                <w:webHidden/>
              </w:rPr>
              <w:fldChar w:fldCharType="separate"/>
            </w:r>
            <w:r w:rsidR="004814A7">
              <w:rPr>
                <w:noProof/>
                <w:webHidden/>
              </w:rPr>
              <w:t>12</w:t>
            </w:r>
            <w:r w:rsidR="004814A7">
              <w:rPr>
                <w:noProof/>
                <w:webHidden/>
              </w:rPr>
              <w:fldChar w:fldCharType="end"/>
            </w:r>
          </w:hyperlink>
        </w:p>
        <w:p w14:paraId="79A0E30F" w14:textId="63E6C40E" w:rsidR="004814A7" w:rsidRDefault="00C55303">
          <w:pPr>
            <w:pStyle w:val="TOC1"/>
            <w:tabs>
              <w:tab w:val="left" w:pos="440"/>
              <w:tab w:val="right" w:leader="dot" w:pos="8777"/>
            </w:tabs>
            <w:rPr>
              <w:rFonts w:eastAsiaTheme="minorEastAsia"/>
              <w:noProof/>
              <w:lang w:eastAsia="sk-SK"/>
            </w:rPr>
          </w:pPr>
          <w:hyperlink w:anchor="_Toc103083477" w:history="1">
            <w:r w:rsidR="004814A7" w:rsidRPr="007835AB">
              <w:rPr>
                <w:rStyle w:val="Hyperlink"/>
                <w:noProof/>
              </w:rPr>
              <w:t>1.</w:t>
            </w:r>
            <w:r w:rsidR="004814A7">
              <w:rPr>
                <w:rFonts w:eastAsiaTheme="minorEastAsia"/>
                <w:noProof/>
                <w:lang w:eastAsia="sk-SK"/>
              </w:rPr>
              <w:tab/>
            </w:r>
            <w:r w:rsidR="004814A7" w:rsidRPr="007835AB">
              <w:rPr>
                <w:rStyle w:val="Hyperlink"/>
                <w:noProof/>
              </w:rPr>
              <w:t>Formulácia úlohy a cieľ práce</w:t>
            </w:r>
            <w:r w:rsidR="004814A7">
              <w:rPr>
                <w:noProof/>
                <w:webHidden/>
              </w:rPr>
              <w:tab/>
            </w:r>
            <w:r w:rsidR="004814A7">
              <w:rPr>
                <w:noProof/>
                <w:webHidden/>
              </w:rPr>
              <w:fldChar w:fldCharType="begin"/>
            </w:r>
            <w:r w:rsidR="004814A7">
              <w:rPr>
                <w:noProof/>
                <w:webHidden/>
              </w:rPr>
              <w:instrText xml:space="preserve"> PAGEREF _Toc103083477 \h </w:instrText>
            </w:r>
            <w:r w:rsidR="004814A7">
              <w:rPr>
                <w:noProof/>
                <w:webHidden/>
              </w:rPr>
            </w:r>
            <w:r w:rsidR="004814A7">
              <w:rPr>
                <w:noProof/>
                <w:webHidden/>
              </w:rPr>
              <w:fldChar w:fldCharType="separate"/>
            </w:r>
            <w:r w:rsidR="004814A7">
              <w:rPr>
                <w:noProof/>
                <w:webHidden/>
              </w:rPr>
              <w:t>13</w:t>
            </w:r>
            <w:r w:rsidR="004814A7">
              <w:rPr>
                <w:noProof/>
                <w:webHidden/>
              </w:rPr>
              <w:fldChar w:fldCharType="end"/>
            </w:r>
          </w:hyperlink>
        </w:p>
        <w:p w14:paraId="2C33AF4F" w14:textId="07DBF74C" w:rsidR="004814A7" w:rsidRDefault="00C55303">
          <w:pPr>
            <w:pStyle w:val="TOC1"/>
            <w:tabs>
              <w:tab w:val="left" w:pos="440"/>
              <w:tab w:val="right" w:leader="dot" w:pos="8777"/>
            </w:tabs>
            <w:rPr>
              <w:rFonts w:eastAsiaTheme="minorEastAsia"/>
              <w:noProof/>
              <w:lang w:eastAsia="sk-SK"/>
            </w:rPr>
          </w:pPr>
          <w:hyperlink w:anchor="_Toc103083478" w:history="1">
            <w:r w:rsidR="004814A7" w:rsidRPr="007835AB">
              <w:rPr>
                <w:rStyle w:val="Hyperlink"/>
                <w:noProof/>
              </w:rPr>
              <w:t>2.</w:t>
            </w:r>
            <w:r w:rsidR="004814A7">
              <w:rPr>
                <w:rFonts w:eastAsiaTheme="minorEastAsia"/>
                <w:noProof/>
                <w:lang w:eastAsia="sk-SK"/>
              </w:rPr>
              <w:tab/>
            </w:r>
            <w:r w:rsidR="004814A7" w:rsidRPr="007835AB">
              <w:rPr>
                <w:rStyle w:val="Hyperlink"/>
                <w:noProof/>
              </w:rPr>
              <w:t>Analýza súčasného stavu</w:t>
            </w:r>
            <w:r w:rsidR="004814A7">
              <w:rPr>
                <w:noProof/>
                <w:webHidden/>
              </w:rPr>
              <w:tab/>
            </w:r>
            <w:r w:rsidR="004814A7">
              <w:rPr>
                <w:noProof/>
                <w:webHidden/>
              </w:rPr>
              <w:fldChar w:fldCharType="begin"/>
            </w:r>
            <w:r w:rsidR="004814A7">
              <w:rPr>
                <w:noProof/>
                <w:webHidden/>
              </w:rPr>
              <w:instrText xml:space="preserve"> PAGEREF _Toc103083478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55D94316" w14:textId="7CDC73D2" w:rsidR="004814A7" w:rsidRDefault="00C55303">
          <w:pPr>
            <w:pStyle w:val="TOC2"/>
            <w:tabs>
              <w:tab w:val="left" w:pos="880"/>
              <w:tab w:val="right" w:leader="dot" w:pos="8777"/>
            </w:tabs>
            <w:rPr>
              <w:rFonts w:eastAsiaTheme="minorEastAsia"/>
              <w:noProof/>
              <w:lang w:eastAsia="sk-SK"/>
            </w:rPr>
          </w:pPr>
          <w:hyperlink w:anchor="_Toc103083479" w:history="1">
            <w:r w:rsidR="004814A7" w:rsidRPr="007835AB">
              <w:rPr>
                <w:rStyle w:val="Hyperlink"/>
                <w:noProof/>
              </w:rPr>
              <w:t>2.1.</w:t>
            </w:r>
            <w:r w:rsidR="004814A7">
              <w:rPr>
                <w:rFonts w:eastAsiaTheme="minorEastAsia"/>
                <w:noProof/>
                <w:lang w:eastAsia="sk-SK"/>
              </w:rPr>
              <w:tab/>
            </w:r>
            <w:r w:rsidR="004814A7" w:rsidRPr="007835AB">
              <w:rPr>
                <w:rStyle w:val="Hyperlink"/>
                <w:noProof/>
              </w:rPr>
              <w:t>Mobilné operačné systémy</w:t>
            </w:r>
            <w:r w:rsidR="004814A7">
              <w:rPr>
                <w:noProof/>
                <w:webHidden/>
              </w:rPr>
              <w:tab/>
            </w:r>
            <w:r w:rsidR="004814A7">
              <w:rPr>
                <w:noProof/>
                <w:webHidden/>
              </w:rPr>
              <w:fldChar w:fldCharType="begin"/>
            </w:r>
            <w:r w:rsidR="004814A7">
              <w:rPr>
                <w:noProof/>
                <w:webHidden/>
              </w:rPr>
              <w:instrText xml:space="preserve"> PAGEREF _Toc103083479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0AEF9796" w14:textId="0DBB2814" w:rsidR="004814A7" w:rsidRDefault="00C55303">
          <w:pPr>
            <w:pStyle w:val="TOC3"/>
            <w:tabs>
              <w:tab w:val="left" w:pos="1320"/>
              <w:tab w:val="right" w:leader="dot" w:pos="8777"/>
            </w:tabs>
            <w:rPr>
              <w:rFonts w:eastAsiaTheme="minorEastAsia"/>
              <w:noProof/>
              <w:lang w:eastAsia="sk-SK"/>
            </w:rPr>
          </w:pPr>
          <w:hyperlink w:anchor="_Toc103083480" w:history="1">
            <w:r w:rsidR="004814A7" w:rsidRPr="007835AB">
              <w:rPr>
                <w:rStyle w:val="Hyperlink"/>
                <w:noProof/>
              </w:rPr>
              <w:t>2.1.1.</w:t>
            </w:r>
            <w:r w:rsidR="004814A7">
              <w:rPr>
                <w:rFonts w:eastAsiaTheme="minorEastAsia"/>
                <w:noProof/>
                <w:lang w:eastAsia="sk-SK"/>
              </w:rPr>
              <w:tab/>
            </w:r>
            <w:r w:rsidR="004814A7" w:rsidRPr="007835AB">
              <w:rPr>
                <w:rStyle w:val="Hyperlink"/>
                <w:noProof/>
              </w:rPr>
              <w:t>Android</w:t>
            </w:r>
            <w:r w:rsidR="004814A7">
              <w:rPr>
                <w:noProof/>
                <w:webHidden/>
              </w:rPr>
              <w:tab/>
            </w:r>
            <w:r w:rsidR="004814A7">
              <w:rPr>
                <w:noProof/>
                <w:webHidden/>
              </w:rPr>
              <w:fldChar w:fldCharType="begin"/>
            </w:r>
            <w:r w:rsidR="004814A7">
              <w:rPr>
                <w:noProof/>
                <w:webHidden/>
              </w:rPr>
              <w:instrText xml:space="preserve"> PAGEREF _Toc103083480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2496FAE2" w14:textId="3F3DDE33" w:rsidR="004814A7" w:rsidRDefault="00C55303">
          <w:pPr>
            <w:pStyle w:val="TOC3"/>
            <w:tabs>
              <w:tab w:val="left" w:pos="1320"/>
              <w:tab w:val="right" w:leader="dot" w:pos="8777"/>
            </w:tabs>
            <w:rPr>
              <w:rFonts w:eastAsiaTheme="minorEastAsia"/>
              <w:noProof/>
              <w:lang w:eastAsia="sk-SK"/>
            </w:rPr>
          </w:pPr>
          <w:hyperlink w:anchor="_Toc103083481" w:history="1">
            <w:r w:rsidR="004814A7" w:rsidRPr="007835AB">
              <w:rPr>
                <w:rStyle w:val="Hyperlink"/>
                <w:noProof/>
              </w:rPr>
              <w:t>2.1.2.</w:t>
            </w:r>
            <w:r w:rsidR="004814A7">
              <w:rPr>
                <w:rFonts w:eastAsiaTheme="minorEastAsia"/>
                <w:noProof/>
                <w:lang w:eastAsia="sk-SK"/>
              </w:rPr>
              <w:tab/>
            </w:r>
            <w:r w:rsidR="004814A7" w:rsidRPr="007835AB">
              <w:rPr>
                <w:rStyle w:val="Hyperlink"/>
                <w:noProof/>
              </w:rPr>
              <w:t>iOS</w:t>
            </w:r>
            <w:r w:rsidR="004814A7">
              <w:rPr>
                <w:noProof/>
                <w:webHidden/>
              </w:rPr>
              <w:tab/>
            </w:r>
            <w:r w:rsidR="004814A7">
              <w:rPr>
                <w:noProof/>
                <w:webHidden/>
              </w:rPr>
              <w:fldChar w:fldCharType="begin"/>
            </w:r>
            <w:r w:rsidR="004814A7">
              <w:rPr>
                <w:noProof/>
                <w:webHidden/>
              </w:rPr>
              <w:instrText xml:space="preserve"> PAGEREF _Toc103083481 \h </w:instrText>
            </w:r>
            <w:r w:rsidR="004814A7">
              <w:rPr>
                <w:noProof/>
                <w:webHidden/>
              </w:rPr>
            </w:r>
            <w:r w:rsidR="004814A7">
              <w:rPr>
                <w:noProof/>
                <w:webHidden/>
              </w:rPr>
              <w:fldChar w:fldCharType="separate"/>
            </w:r>
            <w:r w:rsidR="004814A7">
              <w:rPr>
                <w:noProof/>
                <w:webHidden/>
              </w:rPr>
              <w:t>15</w:t>
            </w:r>
            <w:r w:rsidR="004814A7">
              <w:rPr>
                <w:noProof/>
                <w:webHidden/>
              </w:rPr>
              <w:fldChar w:fldCharType="end"/>
            </w:r>
          </w:hyperlink>
        </w:p>
        <w:p w14:paraId="4F237C14" w14:textId="535BB506" w:rsidR="004814A7" w:rsidRDefault="00C55303">
          <w:pPr>
            <w:pStyle w:val="TOC2"/>
            <w:tabs>
              <w:tab w:val="left" w:pos="880"/>
              <w:tab w:val="right" w:leader="dot" w:pos="8777"/>
            </w:tabs>
            <w:rPr>
              <w:rFonts w:eastAsiaTheme="minorEastAsia"/>
              <w:noProof/>
              <w:lang w:eastAsia="sk-SK"/>
            </w:rPr>
          </w:pPr>
          <w:hyperlink w:anchor="_Toc103083482" w:history="1">
            <w:r w:rsidR="004814A7" w:rsidRPr="007835AB">
              <w:rPr>
                <w:rStyle w:val="Hyperlink"/>
                <w:noProof/>
              </w:rPr>
              <w:t>2.2.</w:t>
            </w:r>
            <w:r w:rsidR="004814A7">
              <w:rPr>
                <w:rFonts w:eastAsiaTheme="minorEastAsia"/>
                <w:noProof/>
                <w:lang w:eastAsia="sk-SK"/>
              </w:rPr>
              <w:tab/>
            </w:r>
            <w:r w:rsidR="004814A7" w:rsidRPr="007835AB">
              <w:rPr>
                <w:rStyle w:val="Hyperlink"/>
                <w:noProof/>
              </w:rPr>
              <w:t>Mobilné aplikácie a technológie</w:t>
            </w:r>
            <w:r w:rsidR="004814A7">
              <w:rPr>
                <w:noProof/>
                <w:webHidden/>
              </w:rPr>
              <w:tab/>
            </w:r>
            <w:r w:rsidR="004814A7">
              <w:rPr>
                <w:noProof/>
                <w:webHidden/>
              </w:rPr>
              <w:fldChar w:fldCharType="begin"/>
            </w:r>
            <w:r w:rsidR="004814A7">
              <w:rPr>
                <w:noProof/>
                <w:webHidden/>
              </w:rPr>
              <w:instrText xml:space="preserve"> PAGEREF _Toc103083482 \h </w:instrText>
            </w:r>
            <w:r w:rsidR="004814A7">
              <w:rPr>
                <w:noProof/>
                <w:webHidden/>
              </w:rPr>
            </w:r>
            <w:r w:rsidR="004814A7">
              <w:rPr>
                <w:noProof/>
                <w:webHidden/>
              </w:rPr>
              <w:fldChar w:fldCharType="separate"/>
            </w:r>
            <w:r w:rsidR="004814A7">
              <w:rPr>
                <w:noProof/>
                <w:webHidden/>
              </w:rPr>
              <w:t>15</w:t>
            </w:r>
            <w:r w:rsidR="004814A7">
              <w:rPr>
                <w:noProof/>
                <w:webHidden/>
              </w:rPr>
              <w:fldChar w:fldCharType="end"/>
            </w:r>
          </w:hyperlink>
        </w:p>
        <w:p w14:paraId="1F5BEC26" w14:textId="2BF66513" w:rsidR="004814A7" w:rsidRDefault="00C55303">
          <w:pPr>
            <w:pStyle w:val="TOC3"/>
            <w:tabs>
              <w:tab w:val="left" w:pos="1320"/>
              <w:tab w:val="right" w:leader="dot" w:pos="8777"/>
            </w:tabs>
            <w:rPr>
              <w:rFonts w:eastAsiaTheme="minorEastAsia"/>
              <w:noProof/>
              <w:lang w:eastAsia="sk-SK"/>
            </w:rPr>
          </w:pPr>
          <w:hyperlink w:anchor="_Toc103083483" w:history="1">
            <w:r w:rsidR="004814A7" w:rsidRPr="007835AB">
              <w:rPr>
                <w:rStyle w:val="Hyperlink"/>
                <w:noProof/>
              </w:rPr>
              <w:t>2.2.1.</w:t>
            </w:r>
            <w:r w:rsidR="004814A7">
              <w:rPr>
                <w:rFonts w:eastAsiaTheme="minorEastAsia"/>
                <w:noProof/>
                <w:lang w:eastAsia="sk-SK"/>
              </w:rPr>
              <w:tab/>
            </w:r>
            <w:r w:rsidR="004814A7" w:rsidRPr="007835AB">
              <w:rPr>
                <w:rStyle w:val="Hyperlink"/>
                <w:noProof/>
              </w:rPr>
              <w:t>Natívny prístup</w:t>
            </w:r>
            <w:r w:rsidR="004814A7">
              <w:rPr>
                <w:noProof/>
                <w:webHidden/>
              </w:rPr>
              <w:tab/>
            </w:r>
            <w:r w:rsidR="004814A7">
              <w:rPr>
                <w:noProof/>
                <w:webHidden/>
              </w:rPr>
              <w:fldChar w:fldCharType="begin"/>
            </w:r>
            <w:r w:rsidR="004814A7">
              <w:rPr>
                <w:noProof/>
                <w:webHidden/>
              </w:rPr>
              <w:instrText xml:space="preserve"> PAGEREF _Toc103083483 \h </w:instrText>
            </w:r>
            <w:r w:rsidR="004814A7">
              <w:rPr>
                <w:noProof/>
                <w:webHidden/>
              </w:rPr>
            </w:r>
            <w:r w:rsidR="004814A7">
              <w:rPr>
                <w:noProof/>
                <w:webHidden/>
              </w:rPr>
              <w:fldChar w:fldCharType="separate"/>
            </w:r>
            <w:r w:rsidR="004814A7">
              <w:rPr>
                <w:noProof/>
                <w:webHidden/>
              </w:rPr>
              <w:t>15</w:t>
            </w:r>
            <w:r w:rsidR="004814A7">
              <w:rPr>
                <w:noProof/>
                <w:webHidden/>
              </w:rPr>
              <w:fldChar w:fldCharType="end"/>
            </w:r>
          </w:hyperlink>
        </w:p>
        <w:p w14:paraId="247F4253" w14:textId="448FE44C" w:rsidR="004814A7" w:rsidRDefault="00C55303">
          <w:pPr>
            <w:pStyle w:val="TOC3"/>
            <w:tabs>
              <w:tab w:val="left" w:pos="1320"/>
              <w:tab w:val="right" w:leader="dot" w:pos="8777"/>
            </w:tabs>
            <w:rPr>
              <w:rFonts w:eastAsiaTheme="minorEastAsia"/>
              <w:noProof/>
              <w:lang w:eastAsia="sk-SK"/>
            </w:rPr>
          </w:pPr>
          <w:hyperlink w:anchor="_Toc103083484" w:history="1">
            <w:r w:rsidR="004814A7" w:rsidRPr="007835AB">
              <w:rPr>
                <w:rStyle w:val="Hyperlink"/>
                <w:noProof/>
              </w:rPr>
              <w:t>2.2.2.</w:t>
            </w:r>
            <w:r w:rsidR="004814A7">
              <w:rPr>
                <w:rFonts w:eastAsiaTheme="minorEastAsia"/>
                <w:noProof/>
                <w:lang w:eastAsia="sk-SK"/>
              </w:rPr>
              <w:tab/>
            </w:r>
            <w:r w:rsidR="004814A7" w:rsidRPr="007835AB">
              <w:rPr>
                <w:rStyle w:val="Hyperlink"/>
                <w:noProof/>
              </w:rPr>
              <w:t>Hybridný prístup</w:t>
            </w:r>
            <w:r w:rsidR="004814A7">
              <w:rPr>
                <w:noProof/>
                <w:webHidden/>
              </w:rPr>
              <w:tab/>
            </w:r>
            <w:r w:rsidR="004814A7">
              <w:rPr>
                <w:noProof/>
                <w:webHidden/>
              </w:rPr>
              <w:fldChar w:fldCharType="begin"/>
            </w:r>
            <w:r w:rsidR="004814A7">
              <w:rPr>
                <w:noProof/>
                <w:webHidden/>
              </w:rPr>
              <w:instrText xml:space="preserve"> PAGEREF _Toc103083484 \h </w:instrText>
            </w:r>
            <w:r w:rsidR="004814A7">
              <w:rPr>
                <w:noProof/>
                <w:webHidden/>
              </w:rPr>
            </w:r>
            <w:r w:rsidR="004814A7">
              <w:rPr>
                <w:noProof/>
                <w:webHidden/>
              </w:rPr>
              <w:fldChar w:fldCharType="separate"/>
            </w:r>
            <w:r w:rsidR="004814A7">
              <w:rPr>
                <w:noProof/>
                <w:webHidden/>
              </w:rPr>
              <w:t>16</w:t>
            </w:r>
            <w:r w:rsidR="004814A7">
              <w:rPr>
                <w:noProof/>
                <w:webHidden/>
              </w:rPr>
              <w:fldChar w:fldCharType="end"/>
            </w:r>
          </w:hyperlink>
        </w:p>
        <w:p w14:paraId="41203FCC" w14:textId="79247D94" w:rsidR="004814A7" w:rsidRDefault="00C55303">
          <w:pPr>
            <w:pStyle w:val="TOC3"/>
            <w:tabs>
              <w:tab w:val="left" w:pos="1320"/>
              <w:tab w:val="right" w:leader="dot" w:pos="8777"/>
            </w:tabs>
            <w:rPr>
              <w:rFonts w:eastAsiaTheme="minorEastAsia"/>
              <w:noProof/>
              <w:lang w:eastAsia="sk-SK"/>
            </w:rPr>
          </w:pPr>
          <w:hyperlink w:anchor="_Toc103083485" w:history="1">
            <w:r w:rsidR="004814A7" w:rsidRPr="007835AB">
              <w:rPr>
                <w:rStyle w:val="Hyperlink"/>
                <w:noProof/>
              </w:rPr>
              <w:t>2.2.3.</w:t>
            </w:r>
            <w:r w:rsidR="004814A7">
              <w:rPr>
                <w:rFonts w:eastAsiaTheme="minorEastAsia"/>
                <w:noProof/>
                <w:lang w:eastAsia="sk-SK"/>
              </w:rPr>
              <w:tab/>
            </w:r>
            <w:r w:rsidR="004814A7" w:rsidRPr="007835AB">
              <w:rPr>
                <w:rStyle w:val="Hyperlink"/>
                <w:noProof/>
              </w:rPr>
              <w:t>Multiplatformový prístup</w:t>
            </w:r>
            <w:r w:rsidR="004814A7">
              <w:rPr>
                <w:noProof/>
                <w:webHidden/>
              </w:rPr>
              <w:tab/>
            </w:r>
            <w:r w:rsidR="004814A7">
              <w:rPr>
                <w:noProof/>
                <w:webHidden/>
              </w:rPr>
              <w:fldChar w:fldCharType="begin"/>
            </w:r>
            <w:r w:rsidR="004814A7">
              <w:rPr>
                <w:noProof/>
                <w:webHidden/>
              </w:rPr>
              <w:instrText xml:space="preserve"> PAGEREF _Toc103083485 \h </w:instrText>
            </w:r>
            <w:r w:rsidR="004814A7">
              <w:rPr>
                <w:noProof/>
                <w:webHidden/>
              </w:rPr>
            </w:r>
            <w:r w:rsidR="004814A7">
              <w:rPr>
                <w:noProof/>
                <w:webHidden/>
              </w:rPr>
              <w:fldChar w:fldCharType="separate"/>
            </w:r>
            <w:r w:rsidR="004814A7">
              <w:rPr>
                <w:noProof/>
                <w:webHidden/>
              </w:rPr>
              <w:t>17</w:t>
            </w:r>
            <w:r w:rsidR="004814A7">
              <w:rPr>
                <w:noProof/>
                <w:webHidden/>
              </w:rPr>
              <w:fldChar w:fldCharType="end"/>
            </w:r>
          </w:hyperlink>
        </w:p>
        <w:p w14:paraId="0D3C4031" w14:textId="01CF99EA" w:rsidR="004814A7" w:rsidRDefault="00C55303">
          <w:pPr>
            <w:pStyle w:val="TOC2"/>
            <w:tabs>
              <w:tab w:val="left" w:pos="880"/>
              <w:tab w:val="right" w:leader="dot" w:pos="8777"/>
            </w:tabs>
            <w:rPr>
              <w:rFonts w:eastAsiaTheme="minorEastAsia"/>
              <w:noProof/>
              <w:lang w:eastAsia="sk-SK"/>
            </w:rPr>
          </w:pPr>
          <w:hyperlink w:anchor="_Toc103083486" w:history="1">
            <w:r w:rsidR="004814A7" w:rsidRPr="007835AB">
              <w:rPr>
                <w:rStyle w:val="Hyperlink"/>
                <w:noProof/>
              </w:rPr>
              <w:t>2.3.</w:t>
            </w:r>
            <w:r w:rsidR="004814A7">
              <w:rPr>
                <w:rFonts w:eastAsiaTheme="minorEastAsia"/>
                <w:noProof/>
                <w:lang w:eastAsia="sk-SK"/>
              </w:rPr>
              <w:tab/>
            </w:r>
            <w:r w:rsidR="004814A7" w:rsidRPr="007835AB">
              <w:rPr>
                <w:rStyle w:val="Hyperlink"/>
                <w:noProof/>
              </w:rPr>
              <w:t>React</w:t>
            </w:r>
            <w:r w:rsidR="004814A7" w:rsidRPr="007835AB">
              <w:rPr>
                <w:rStyle w:val="Hyperlink"/>
                <w:noProof/>
              </w:rPr>
              <w:t xml:space="preserve"> </w:t>
            </w:r>
            <w:r w:rsidR="004814A7" w:rsidRPr="007835AB">
              <w:rPr>
                <w:rStyle w:val="Hyperlink"/>
                <w:noProof/>
              </w:rPr>
              <w:t>Native</w:t>
            </w:r>
            <w:r w:rsidR="004814A7">
              <w:rPr>
                <w:noProof/>
                <w:webHidden/>
              </w:rPr>
              <w:tab/>
            </w:r>
            <w:r w:rsidR="004814A7">
              <w:rPr>
                <w:noProof/>
                <w:webHidden/>
              </w:rPr>
              <w:fldChar w:fldCharType="begin"/>
            </w:r>
            <w:r w:rsidR="004814A7">
              <w:rPr>
                <w:noProof/>
                <w:webHidden/>
              </w:rPr>
              <w:instrText xml:space="preserve"> PAGEREF _Toc103083486 \h </w:instrText>
            </w:r>
            <w:r w:rsidR="004814A7">
              <w:rPr>
                <w:noProof/>
                <w:webHidden/>
              </w:rPr>
            </w:r>
            <w:r w:rsidR="004814A7">
              <w:rPr>
                <w:noProof/>
                <w:webHidden/>
              </w:rPr>
              <w:fldChar w:fldCharType="separate"/>
            </w:r>
            <w:r w:rsidR="004814A7">
              <w:rPr>
                <w:noProof/>
                <w:webHidden/>
              </w:rPr>
              <w:t>17</w:t>
            </w:r>
            <w:r w:rsidR="004814A7">
              <w:rPr>
                <w:noProof/>
                <w:webHidden/>
              </w:rPr>
              <w:fldChar w:fldCharType="end"/>
            </w:r>
          </w:hyperlink>
        </w:p>
        <w:p w14:paraId="5B774B6D" w14:textId="1BD6E3A2" w:rsidR="004814A7" w:rsidRDefault="00C55303">
          <w:pPr>
            <w:pStyle w:val="TOC2"/>
            <w:tabs>
              <w:tab w:val="left" w:pos="880"/>
              <w:tab w:val="right" w:leader="dot" w:pos="8777"/>
            </w:tabs>
            <w:rPr>
              <w:rFonts w:eastAsiaTheme="minorEastAsia"/>
              <w:noProof/>
              <w:lang w:eastAsia="sk-SK"/>
            </w:rPr>
          </w:pPr>
          <w:hyperlink w:anchor="_Toc103083487" w:history="1">
            <w:r w:rsidR="004814A7" w:rsidRPr="007835AB">
              <w:rPr>
                <w:rStyle w:val="Hyperlink"/>
                <w:noProof/>
              </w:rPr>
              <w:t>2.4.</w:t>
            </w:r>
            <w:r w:rsidR="004814A7">
              <w:rPr>
                <w:rFonts w:eastAsiaTheme="minorEastAsia"/>
                <w:noProof/>
                <w:lang w:eastAsia="sk-SK"/>
              </w:rPr>
              <w:tab/>
            </w:r>
            <w:r w:rsidR="004814A7" w:rsidRPr="007835AB">
              <w:rPr>
                <w:rStyle w:val="Hyperlink"/>
                <w:noProof/>
              </w:rPr>
              <w:t>Vizita</w:t>
            </w:r>
            <w:r w:rsidR="004814A7">
              <w:rPr>
                <w:noProof/>
                <w:webHidden/>
              </w:rPr>
              <w:tab/>
            </w:r>
            <w:r w:rsidR="004814A7">
              <w:rPr>
                <w:noProof/>
                <w:webHidden/>
              </w:rPr>
              <w:fldChar w:fldCharType="begin"/>
            </w:r>
            <w:r w:rsidR="004814A7">
              <w:rPr>
                <w:noProof/>
                <w:webHidden/>
              </w:rPr>
              <w:instrText xml:space="preserve"> PAGEREF _Toc103083487 \h </w:instrText>
            </w:r>
            <w:r w:rsidR="004814A7">
              <w:rPr>
                <w:noProof/>
                <w:webHidden/>
              </w:rPr>
            </w:r>
            <w:r w:rsidR="004814A7">
              <w:rPr>
                <w:noProof/>
                <w:webHidden/>
              </w:rPr>
              <w:fldChar w:fldCharType="separate"/>
            </w:r>
            <w:r w:rsidR="004814A7">
              <w:rPr>
                <w:noProof/>
                <w:webHidden/>
              </w:rPr>
              <w:t>19</w:t>
            </w:r>
            <w:r w:rsidR="004814A7">
              <w:rPr>
                <w:noProof/>
                <w:webHidden/>
              </w:rPr>
              <w:fldChar w:fldCharType="end"/>
            </w:r>
          </w:hyperlink>
        </w:p>
        <w:p w14:paraId="0A957436" w14:textId="57C554BB" w:rsidR="004814A7" w:rsidRDefault="00C55303">
          <w:pPr>
            <w:pStyle w:val="TOC3"/>
            <w:tabs>
              <w:tab w:val="left" w:pos="1320"/>
              <w:tab w:val="right" w:leader="dot" w:pos="8777"/>
            </w:tabs>
            <w:rPr>
              <w:rFonts w:eastAsiaTheme="minorEastAsia"/>
              <w:noProof/>
              <w:lang w:eastAsia="sk-SK"/>
            </w:rPr>
          </w:pPr>
          <w:hyperlink w:anchor="_Toc103083488" w:history="1">
            <w:r w:rsidR="004814A7" w:rsidRPr="007835AB">
              <w:rPr>
                <w:rStyle w:val="Hyperlink"/>
                <w:noProof/>
              </w:rPr>
              <w:t>2.4.1.</w:t>
            </w:r>
            <w:r w:rsidR="004814A7">
              <w:rPr>
                <w:rFonts w:eastAsiaTheme="minorEastAsia"/>
                <w:noProof/>
                <w:lang w:eastAsia="sk-SK"/>
              </w:rPr>
              <w:tab/>
            </w:r>
            <w:r w:rsidR="004814A7" w:rsidRPr="007835AB">
              <w:rPr>
                <w:rStyle w:val="Hyperlink"/>
                <w:noProof/>
              </w:rPr>
              <w:t>Charakteristika vizity.</w:t>
            </w:r>
            <w:r w:rsidR="004814A7">
              <w:rPr>
                <w:noProof/>
                <w:webHidden/>
              </w:rPr>
              <w:tab/>
            </w:r>
            <w:r w:rsidR="004814A7">
              <w:rPr>
                <w:noProof/>
                <w:webHidden/>
              </w:rPr>
              <w:fldChar w:fldCharType="begin"/>
            </w:r>
            <w:r w:rsidR="004814A7">
              <w:rPr>
                <w:noProof/>
                <w:webHidden/>
              </w:rPr>
              <w:instrText xml:space="preserve"> PAGEREF _Toc103083488 \h </w:instrText>
            </w:r>
            <w:r w:rsidR="004814A7">
              <w:rPr>
                <w:noProof/>
                <w:webHidden/>
              </w:rPr>
            </w:r>
            <w:r w:rsidR="004814A7">
              <w:rPr>
                <w:noProof/>
                <w:webHidden/>
              </w:rPr>
              <w:fldChar w:fldCharType="separate"/>
            </w:r>
            <w:r w:rsidR="004814A7">
              <w:rPr>
                <w:noProof/>
                <w:webHidden/>
              </w:rPr>
              <w:t>19</w:t>
            </w:r>
            <w:r w:rsidR="004814A7">
              <w:rPr>
                <w:noProof/>
                <w:webHidden/>
              </w:rPr>
              <w:fldChar w:fldCharType="end"/>
            </w:r>
          </w:hyperlink>
        </w:p>
        <w:p w14:paraId="2297E667" w14:textId="29113444" w:rsidR="004814A7" w:rsidRDefault="00C55303">
          <w:pPr>
            <w:pStyle w:val="TOC3"/>
            <w:tabs>
              <w:tab w:val="left" w:pos="1320"/>
              <w:tab w:val="right" w:leader="dot" w:pos="8777"/>
            </w:tabs>
            <w:rPr>
              <w:rFonts w:eastAsiaTheme="minorEastAsia"/>
              <w:noProof/>
              <w:lang w:eastAsia="sk-SK"/>
            </w:rPr>
          </w:pPr>
          <w:hyperlink w:anchor="_Toc103083489" w:history="1">
            <w:r w:rsidR="004814A7" w:rsidRPr="007835AB">
              <w:rPr>
                <w:rStyle w:val="Hyperlink"/>
                <w:noProof/>
              </w:rPr>
              <w:t>2.4.2.</w:t>
            </w:r>
            <w:r w:rsidR="004814A7">
              <w:rPr>
                <w:rFonts w:eastAsiaTheme="minorEastAsia"/>
                <w:noProof/>
                <w:lang w:eastAsia="sk-SK"/>
              </w:rPr>
              <w:tab/>
            </w:r>
            <w:r w:rsidR="004814A7" w:rsidRPr="007835AB">
              <w:rPr>
                <w:rStyle w:val="Hyperlink"/>
                <w:noProof/>
              </w:rPr>
              <w:t>Formy vizít</w:t>
            </w:r>
            <w:r w:rsidR="004814A7">
              <w:rPr>
                <w:noProof/>
                <w:webHidden/>
              </w:rPr>
              <w:tab/>
            </w:r>
            <w:r w:rsidR="004814A7">
              <w:rPr>
                <w:noProof/>
                <w:webHidden/>
              </w:rPr>
              <w:fldChar w:fldCharType="begin"/>
            </w:r>
            <w:r w:rsidR="004814A7">
              <w:rPr>
                <w:noProof/>
                <w:webHidden/>
              </w:rPr>
              <w:instrText xml:space="preserve"> PAGEREF _Toc103083489 \h </w:instrText>
            </w:r>
            <w:r w:rsidR="004814A7">
              <w:rPr>
                <w:noProof/>
                <w:webHidden/>
              </w:rPr>
            </w:r>
            <w:r w:rsidR="004814A7">
              <w:rPr>
                <w:noProof/>
                <w:webHidden/>
              </w:rPr>
              <w:fldChar w:fldCharType="separate"/>
            </w:r>
            <w:r w:rsidR="004814A7">
              <w:rPr>
                <w:noProof/>
                <w:webHidden/>
              </w:rPr>
              <w:t>19</w:t>
            </w:r>
            <w:r w:rsidR="004814A7">
              <w:rPr>
                <w:noProof/>
                <w:webHidden/>
              </w:rPr>
              <w:fldChar w:fldCharType="end"/>
            </w:r>
          </w:hyperlink>
        </w:p>
        <w:p w14:paraId="386ECC65" w14:textId="1CCE27CD" w:rsidR="004814A7" w:rsidRDefault="00C55303">
          <w:pPr>
            <w:pStyle w:val="TOC3"/>
            <w:tabs>
              <w:tab w:val="left" w:pos="1320"/>
              <w:tab w:val="right" w:leader="dot" w:pos="8777"/>
            </w:tabs>
            <w:rPr>
              <w:rFonts w:eastAsiaTheme="minorEastAsia"/>
              <w:noProof/>
              <w:lang w:eastAsia="sk-SK"/>
            </w:rPr>
          </w:pPr>
          <w:hyperlink w:anchor="_Toc103083490" w:history="1">
            <w:r w:rsidR="004814A7" w:rsidRPr="007835AB">
              <w:rPr>
                <w:rStyle w:val="Hyperlink"/>
                <w:noProof/>
              </w:rPr>
              <w:t>2.4.3.</w:t>
            </w:r>
            <w:r w:rsidR="004814A7">
              <w:rPr>
                <w:rFonts w:eastAsiaTheme="minorEastAsia"/>
                <w:noProof/>
                <w:lang w:eastAsia="sk-SK"/>
              </w:rPr>
              <w:tab/>
            </w:r>
            <w:r w:rsidR="004814A7" w:rsidRPr="007835AB">
              <w:rPr>
                <w:rStyle w:val="Hyperlink"/>
                <w:noProof/>
              </w:rPr>
              <w:t>Príprava vizity</w:t>
            </w:r>
            <w:r w:rsidR="004814A7">
              <w:rPr>
                <w:noProof/>
                <w:webHidden/>
              </w:rPr>
              <w:tab/>
            </w:r>
            <w:r w:rsidR="004814A7">
              <w:rPr>
                <w:noProof/>
                <w:webHidden/>
              </w:rPr>
              <w:fldChar w:fldCharType="begin"/>
            </w:r>
            <w:r w:rsidR="004814A7">
              <w:rPr>
                <w:noProof/>
                <w:webHidden/>
              </w:rPr>
              <w:instrText xml:space="preserve"> PAGEREF _Toc103083490 \h </w:instrText>
            </w:r>
            <w:r w:rsidR="004814A7">
              <w:rPr>
                <w:noProof/>
                <w:webHidden/>
              </w:rPr>
            </w:r>
            <w:r w:rsidR="004814A7">
              <w:rPr>
                <w:noProof/>
                <w:webHidden/>
              </w:rPr>
              <w:fldChar w:fldCharType="separate"/>
            </w:r>
            <w:r w:rsidR="004814A7">
              <w:rPr>
                <w:noProof/>
                <w:webHidden/>
              </w:rPr>
              <w:t>19</w:t>
            </w:r>
            <w:r w:rsidR="004814A7">
              <w:rPr>
                <w:noProof/>
                <w:webHidden/>
              </w:rPr>
              <w:fldChar w:fldCharType="end"/>
            </w:r>
          </w:hyperlink>
        </w:p>
        <w:p w14:paraId="0DA40367" w14:textId="25185D0A" w:rsidR="004814A7" w:rsidRDefault="00C55303">
          <w:pPr>
            <w:pStyle w:val="TOC3"/>
            <w:tabs>
              <w:tab w:val="left" w:pos="1320"/>
              <w:tab w:val="right" w:leader="dot" w:pos="8777"/>
            </w:tabs>
            <w:rPr>
              <w:rFonts w:eastAsiaTheme="minorEastAsia"/>
              <w:noProof/>
              <w:lang w:eastAsia="sk-SK"/>
            </w:rPr>
          </w:pPr>
          <w:hyperlink w:anchor="_Toc103083491" w:history="1">
            <w:r w:rsidR="004814A7" w:rsidRPr="007835AB">
              <w:rPr>
                <w:rStyle w:val="Hyperlink"/>
                <w:noProof/>
              </w:rPr>
              <w:t>2.4.4.</w:t>
            </w:r>
            <w:r w:rsidR="004814A7">
              <w:rPr>
                <w:rFonts w:eastAsiaTheme="minorEastAsia"/>
                <w:noProof/>
                <w:lang w:eastAsia="sk-SK"/>
              </w:rPr>
              <w:tab/>
            </w:r>
            <w:r w:rsidR="004814A7" w:rsidRPr="007835AB">
              <w:rPr>
                <w:rStyle w:val="Hyperlink"/>
                <w:noProof/>
              </w:rPr>
              <w:t>Vedenie zdravotnej dokumentácie</w:t>
            </w:r>
            <w:r w:rsidR="004814A7">
              <w:rPr>
                <w:noProof/>
                <w:webHidden/>
              </w:rPr>
              <w:tab/>
            </w:r>
            <w:r w:rsidR="004814A7">
              <w:rPr>
                <w:noProof/>
                <w:webHidden/>
              </w:rPr>
              <w:fldChar w:fldCharType="begin"/>
            </w:r>
            <w:r w:rsidR="004814A7">
              <w:rPr>
                <w:noProof/>
                <w:webHidden/>
              </w:rPr>
              <w:instrText xml:space="preserve"> PAGEREF _Toc103083491 \h </w:instrText>
            </w:r>
            <w:r w:rsidR="004814A7">
              <w:rPr>
                <w:noProof/>
                <w:webHidden/>
              </w:rPr>
            </w:r>
            <w:r w:rsidR="004814A7">
              <w:rPr>
                <w:noProof/>
                <w:webHidden/>
              </w:rPr>
              <w:fldChar w:fldCharType="separate"/>
            </w:r>
            <w:r w:rsidR="004814A7">
              <w:rPr>
                <w:noProof/>
                <w:webHidden/>
              </w:rPr>
              <w:t>20</w:t>
            </w:r>
            <w:r w:rsidR="004814A7">
              <w:rPr>
                <w:noProof/>
                <w:webHidden/>
              </w:rPr>
              <w:fldChar w:fldCharType="end"/>
            </w:r>
          </w:hyperlink>
        </w:p>
        <w:p w14:paraId="68234F8C" w14:textId="215D2929" w:rsidR="004814A7" w:rsidRDefault="00C55303">
          <w:pPr>
            <w:pStyle w:val="TOC2"/>
            <w:tabs>
              <w:tab w:val="left" w:pos="880"/>
              <w:tab w:val="right" w:leader="dot" w:pos="8777"/>
            </w:tabs>
            <w:rPr>
              <w:rFonts w:eastAsiaTheme="minorEastAsia"/>
              <w:noProof/>
              <w:lang w:eastAsia="sk-SK"/>
            </w:rPr>
          </w:pPr>
          <w:hyperlink w:anchor="_Toc103083492" w:history="1">
            <w:r w:rsidR="004814A7" w:rsidRPr="007835AB">
              <w:rPr>
                <w:rStyle w:val="Hyperlink"/>
                <w:noProof/>
              </w:rPr>
              <w:t>2.5.</w:t>
            </w:r>
            <w:r w:rsidR="004814A7">
              <w:rPr>
                <w:rFonts w:eastAsiaTheme="minorEastAsia"/>
                <w:noProof/>
                <w:lang w:eastAsia="sk-SK"/>
              </w:rPr>
              <w:tab/>
            </w:r>
            <w:r w:rsidR="004814A7" w:rsidRPr="007835AB">
              <w:rPr>
                <w:rStyle w:val="Hyperlink"/>
                <w:noProof/>
              </w:rPr>
              <w:t>Existujúce aplikácie pre vizitu</w:t>
            </w:r>
            <w:r w:rsidR="004814A7">
              <w:rPr>
                <w:noProof/>
                <w:webHidden/>
              </w:rPr>
              <w:tab/>
            </w:r>
            <w:r w:rsidR="004814A7">
              <w:rPr>
                <w:noProof/>
                <w:webHidden/>
              </w:rPr>
              <w:fldChar w:fldCharType="begin"/>
            </w:r>
            <w:r w:rsidR="004814A7">
              <w:rPr>
                <w:noProof/>
                <w:webHidden/>
              </w:rPr>
              <w:instrText xml:space="preserve"> PAGEREF _Toc103083492 \h </w:instrText>
            </w:r>
            <w:r w:rsidR="004814A7">
              <w:rPr>
                <w:noProof/>
                <w:webHidden/>
              </w:rPr>
            </w:r>
            <w:r w:rsidR="004814A7">
              <w:rPr>
                <w:noProof/>
                <w:webHidden/>
              </w:rPr>
              <w:fldChar w:fldCharType="separate"/>
            </w:r>
            <w:r w:rsidR="004814A7">
              <w:rPr>
                <w:noProof/>
                <w:webHidden/>
              </w:rPr>
              <w:t>20</w:t>
            </w:r>
            <w:r w:rsidR="004814A7">
              <w:rPr>
                <w:noProof/>
                <w:webHidden/>
              </w:rPr>
              <w:fldChar w:fldCharType="end"/>
            </w:r>
          </w:hyperlink>
        </w:p>
        <w:p w14:paraId="2DAF927D" w14:textId="773C6C04" w:rsidR="004814A7" w:rsidRDefault="00C55303">
          <w:pPr>
            <w:pStyle w:val="TOC3"/>
            <w:tabs>
              <w:tab w:val="left" w:pos="1320"/>
              <w:tab w:val="right" w:leader="dot" w:pos="8777"/>
            </w:tabs>
            <w:rPr>
              <w:rFonts w:eastAsiaTheme="minorEastAsia"/>
              <w:noProof/>
              <w:lang w:eastAsia="sk-SK"/>
            </w:rPr>
          </w:pPr>
          <w:hyperlink w:anchor="_Toc103083493" w:history="1">
            <w:r w:rsidR="004814A7" w:rsidRPr="007835AB">
              <w:rPr>
                <w:rStyle w:val="Hyperlink"/>
                <w:noProof/>
              </w:rPr>
              <w:t>2.5.1.</w:t>
            </w:r>
            <w:r w:rsidR="004814A7">
              <w:rPr>
                <w:rFonts w:eastAsiaTheme="minorEastAsia"/>
                <w:noProof/>
                <w:lang w:eastAsia="sk-SK"/>
              </w:rPr>
              <w:tab/>
            </w:r>
            <w:r w:rsidR="004814A7" w:rsidRPr="007835AB">
              <w:rPr>
                <w:rStyle w:val="Hyperlink"/>
                <w:noProof/>
              </w:rPr>
              <w:t>Mobilná aplikácia Denník krvného tlaku</w:t>
            </w:r>
            <w:r w:rsidR="004814A7">
              <w:rPr>
                <w:noProof/>
                <w:webHidden/>
              </w:rPr>
              <w:tab/>
            </w:r>
            <w:r w:rsidR="004814A7">
              <w:rPr>
                <w:noProof/>
                <w:webHidden/>
              </w:rPr>
              <w:fldChar w:fldCharType="begin"/>
            </w:r>
            <w:r w:rsidR="004814A7">
              <w:rPr>
                <w:noProof/>
                <w:webHidden/>
              </w:rPr>
              <w:instrText xml:space="preserve"> PAGEREF _Toc103083493 \h </w:instrText>
            </w:r>
            <w:r w:rsidR="004814A7">
              <w:rPr>
                <w:noProof/>
                <w:webHidden/>
              </w:rPr>
            </w:r>
            <w:r w:rsidR="004814A7">
              <w:rPr>
                <w:noProof/>
                <w:webHidden/>
              </w:rPr>
              <w:fldChar w:fldCharType="separate"/>
            </w:r>
            <w:r w:rsidR="004814A7">
              <w:rPr>
                <w:noProof/>
                <w:webHidden/>
              </w:rPr>
              <w:t>21</w:t>
            </w:r>
            <w:r w:rsidR="004814A7">
              <w:rPr>
                <w:noProof/>
                <w:webHidden/>
              </w:rPr>
              <w:fldChar w:fldCharType="end"/>
            </w:r>
          </w:hyperlink>
        </w:p>
        <w:p w14:paraId="43939D14" w14:textId="3C1AE490" w:rsidR="004814A7" w:rsidRDefault="00C55303">
          <w:pPr>
            <w:pStyle w:val="TOC3"/>
            <w:tabs>
              <w:tab w:val="left" w:pos="1320"/>
              <w:tab w:val="right" w:leader="dot" w:pos="8777"/>
            </w:tabs>
            <w:rPr>
              <w:rFonts w:eastAsiaTheme="minorEastAsia"/>
              <w:noProof/>
              <w:lang w:eastAsia="sk-SK"/>
            </w:rPr>
          </w:pPr>
          <w:hyperlink w:anchor="_Toc103083494" w:history="1">
            <w:r w:rsidR="004814A7" w:rsidRPr="007835AB">
              <w:rPr>
                <w:rStyle w:val="Hyperlink"/>
                <w:noProof/>
              </w:rPr>
              <w:t>2.5.2.</w:t>
            </w:r>
            <w:r w:rsidR="004814A7">
              <w:rPr>
                <w:rFonts w:eastAsiaTheme="minorEastAsia"/>
                <w:noProof/>
                <w:lang w:eastAsia="sk-SK"/>
              </w:rPr>
              <w:tab/>
            </w:r>
            <w:r w:rsidR="004814A7" w:rsidRPr="007835AB">
              <w:rPr>
                <w:rStyle w:val="Hyperlink"/>
                <w:noProof/>
              </w:rPr>
              <w:t>Mobilná aplikácia Medical records</w:t>
            </w:r>
            <w:r w:rsidR="004814A7">
              <w:rPr>
                <w:noProof/>
                <w:webHidden/>
              </w:rPr>
              <w:tab/>
            </w:r>
            <w:r w:rsidR="004814A7">
              <w:rPr>
                <w:noProof/>
                <w:webHidden/>
              </w:rPr>
              <w:fldChar w:fldCharType="begin"/>
            </w:r>
            <w:r w:rsidR="004814A7">
              <w:rPr>
                <w:noProof/>
                <w:webHidden/>
              </w:rPr>
              <w:instrText xml:space="preserve"> PAGEREF _Toc103083494 \h </w:instrText>
            </w:r>
            <w:r w:rsidR="004814A7">
              <w:rPr>
                <w:noProof/>
                <w:webHidden/>
              </w:rPr>
            </w:r>
            <w:r w:rsidR="004814A7">
              <w:rPr>
                <w:noProof/>
                <w:webHidden/>
              </w:rPr>
              <w:fldChar w:fldCharType="separate"/>
            </w:r>
            <w:r w:rsidR="004814A7">
              <w:rPr>
                <w:noProof/>
                <w:webHidden/>
              </w:rPr>
              <w:t>22</w:t>
            </w:r>
            <w:r w:rsidR="004814A7">
              <w:rPr>
                <w:noProof/>
                <w:webHidden/>
              </w:rPr>
              <w:fldChar w:fldCharType="end"/>
            </w:r>
          </w:hyperlink>
        </w:p>
        <w:p w14:paraId="10FDCFAD" w14:textId="52C3C55D" w:rsidR="004814A7" w:rsidRDefault="00C55303">
          <w:pPr>
            <w:pStyle w:val="TOC3"/>
            <w:tabs>
              <w:tab w:val="left" w:pos="1320"/>
              <w:tab w:val="right" w:leader="dot" w:pos="8777"/>
            </w:tabs>
            <w:rPr>
              <w:rFonts w:eastAsiaTheme="minorEastAsia"/>
              <w:noProof/>
              <w:lang w:eastAsia="sk-SK"/>
            </w:rPr>
          </w:pPr>
          <w:hyperlink w:anchor="_Toc103083495" w:history="1">
            <w:r w:rsidR="004814A7" w:rsidRPr="007835AB">
              <w:rPr>
                <w:rStyle w:val="Hyperlink"/>
                <w:noProof/>
              </w:rPr>
              <w:t>2.5.3.</w:t>
            </w:r>
            <w:r w:rsidR="004814A7">
              <w:rPr>
                <w:rFonts w:eastAsiaTheme="minorEastAsia"/>
                <w:noProof/>
                <w:lang w:eastAsia="sk-SK"/>
              </w:rPr>
              <w:tab/>
            </w:r>
            <w:r w:rsidR="004814A7" w:rsidRPr="007835AB">
              <w:rPr>
                <w:rStyle w:val="Hyperlink"/>
                <w:noProof/>
              </w:rPr>
              <w:t>Mobilná aplikácia Medical Records Clinic app</w:t>
            </w:r>
            <w:r w:rsidR="004814A7">
              <w:rPr>
                <w:noProof/>
                <w:webHidden/>
              </w:rPr>
              <w:tab/>
            </w:r>
            <w:r w:rsidR="004814A7">
              <w:rPr>
                <w:noProof/>
                <w:webHidden/>
              </w:rPr>
              <w:fldChar w:fldCharType="begin"/>
            </w:r>
            <w:r w:rsidR="004814A7">
              <w:rPr>
                <w:noProof/>
                <w:webHidden/>
              </w:rPr>
              <w:instrText xml:space="preserve"> PAGEREF _Toc103083495 \h </w:instrText>
            </w:r>
            <w:r w:rsidR="004814A7">
              <w:rPr>
                <w:noProof/>
                <w:webHidden/>
              </w:rPr>
            </w:r>
            <w:r w:rsidR="004814A7">
              <w:rPr>
                <w:noProof/>
                <w:webHidden/>
              </w:rPr>
              <w:fldChar w:fldCharType="separate"/>
            </w:r>
            <w:r w:rsidR="004814A7">
              <w:rPr>
                <w:noProof/>
                <w:webHidden/>
              </w:rPr>
              <w:t>22</w:t>
            </w:r>
            <w:r w:rsidR="004814A7">
              <w:rPr>
                <w:noProof/>
                <w:webHidden/>
              </w:rPr>
              <w:fldChar w:fldCharType="end"/>
            </w:r>
          </w:hyperlink>
        </w:p>
        <w:p w14:paraId="7414D74B" w14:textId="301B9770" w:rsidR="004814A7" w:rsidRDefault="00C55303">
          <w:pPr>
            <w:pStyle w:val="TOC3"/>
            <w:tabs>
              <w:tab w:val="left" w:pos="1320"/>
              <w:tab w:val="right" w:leader="dot" w:pos="8777"/>
            </w:tabs>
            <w:rPr>
              <w:rFonts w:eastAsiaTheme="minorEastAsia"/>
              <w:noProof/>
              <w:lang w:eastAsia="sk-SK"/>
            </w:rPr>
          </w:pPr>
          <w:hyperlink w:anchor="_Toc103083496" w:history="1">
            <w:r w:rsidR="004814A7" w:rsidRPr="007835AB">
              <w:rPr>
                <w:rStyle w:val="Hyperlink"/>
                <w:noProof/>
              </w:rPr>
              <w:t>2.5.4.</w:t>
            </w:r>
            <w:r w:rsidR="004814A7">
              <w:rPr>
                <w:rFonts w:eastAsiaTheme="minorEastAsia"/>
                <w:noProof/>
                <w:lang w:eastAsia="sk-SK"/>
              </w:rPr>
              <w:tab/>
            </w:r>
            <w:r w:rsidR="004814A7" w:rsidRPr="007835AB">
              <w:rPr>
                <w:rStyle w:val="Hyperlink"/>
                <w:noProof/>
              </w:rPr>
              <w:t>Zhodnotenie kvalít dostupných aplikácií</w:t>
            </w:r>
            <w:r w:rsidR="004814A7">
              <w:rPr>
                <w:noProof/>
                <w:webHidden/>
              </w:rPr>
              <w:tab/>
            </w:r>
            <w:r w:rsidR="004814A7">
              <w:rPr>
                <w:noProof/>
                <w:webHidden/>
              </w:rPr>
              <w:fldChar w:fldCharType="begin"/>
            </w:r>
            <w:r w:rsidR="004814A7">
              <w:rPr>
                <w:noProof/>
                <w:webHidden/>
              </w:rPr>
              <w:instrText xml:space="preserve"> PAGEREF _Toc103083496 \h </w:instrText>
            </w:r>
            <w:r w:rsidR="004814A7">
              <w:rPr>
                <w:noProof/>
                <w:webHidden/>
              </w:rPr>
            </w:r>
            <w:r w:rsidR="004814A7">
              <w:rPr>
                <w:noProof/>
                <w:webHidden/>
              </w:rPr>
              <w:fldChar w:fldCharType="separate"/>
            </w:r>
            <w:r w:rsidR="004814A7">
              <w:rPr>
                <w:noProof/>
                <w:webHidden/>
              </w:rPr>
              <w:t>23</w:t>
            </w:r>
            <w:r w:rsidR="004814A7">
              <w:rPr>
                <w:noProof/>
                <w:webHidden/>
              </w:rPr>
              <w:fldChar w:fldCharType="end"/>
            </w:r>
          </w:hyperlink>
        </w:p>
        <w:p w14:paraId="5E9441F8" w14:textId="67FAC9A6" w:rsidR="004814A7" w:rsidRDefault="00C55303">
          <w:pPr>
            <w:pStyle w:val="TOC1"/>
            <w:tabs>
              <w:tab w:val="left" w:pos="440"/>
              <w:tab w:val="right" w:leader="dot" w:pos="8777"/>
            </w:tabs>
            <w:rPr>
              <w:rFonts w:eastAsiaTheme="minorEastAsia"/>
              <w:noProof/>
              <w:lang w:eastAsia="sk-SK"/>
            </w:rPr>
          </w:pPr>
          <w:hyperlink w:anchor="_Toc103083497" w:history="1">
            <w:r w:rsidR="004814A7" w:rsidRPr="007835AB">
              <w:rPr>
                <w:rStyle w:val="Hyperlink"/>
                <w:noProof/>
              </w:rPr>
              <w:t>3.</w:t>
            </w:r>
            <w:r w:rsidR="004814A7">
              <w:rPr>
                <w:rFonts w:eastAsiaTheme="minorEastAsia"/>
                <w:noProof/>
                <w:lang w:eastAsia="sk-SK"/>
              </w:rPr>
              <w:tab/>
            </w:r>
            <w:r w:rsidR="004814A7" w:rsidRPr="007835AB">
              <w:rPr>
                <w:rStyle w:val="Hyperlink"/>
                <w:noProof/>
              </w:rPr>
              <w:t>Návrh aplikácie eVizita</w:t>
            </w:r>
            <w:r w:rsidR="004814A7">
              <w:rPr>
                <w:noProof/>
                <w:webHidden/>
              </w:rPr>
              <w:tab/>
            </w:r>
            <w:r w:rsidR="004814A7">
              <w:rPr>
                <w:noProof/>
                <w:webHidden/>
              </w:rPr>
              <w:fldChar w:fldCharType="begin"/>
            </w:r>
            <w:r w:rsidR="004814A7">
              <w:rPr>
                <w:noProof/>
                <w:webHidden/>
              </w:rPr>
              <w:instrText xml:space="preserve"> PAGEREF _Toc103083497 \h </w:instrText>
            </w:r>
            <w:r w:rsidR="004814A7">
              <w:rPr>
                <w:noProof/>
                <w:webHidden/>
              </w:rPr>
            </w:r>
            <w:r w:rsidR="004814A7">
              <w:rPr>
                <w:noProof/>
                <w:webHidden/>
              </w:rPr>
              <w:fldChar w:fldCharType="separate"/>
            </w:r>
            <w:r w:rsidR="004814A7">
              <w:rPr>
                <w:noProof/>
                <w:webHidden/>
              </w:rPr>
              <w:t>24</w:t>
            </w:r>
            <w:r w:rsidR="004814A7">
              <w:rPr>
                <w:noProof/>
                <w:webHidden/>
              </w:rPr>
              <w:fldChar w:fldCharType="end"/>
            </w:r>
          </w:hyperlink>
        </w:p>
        <w:p w14:paraId="78B3AC52" w14:textId="4F81608B" w:rsidR="004814A7" w:rsidRDefault="00C55303">
          <w:pPr>
            <w:pStyle w:val="TOC2"/>
            <w:tabs>
              <w:tab w:val="left" w:pos="880"/>
              <w:tab w:val="right" w:leader="dot" w:pos="8777"/>
            </w:tabs>
            <w:rPr>
              <w:rFonts w:eastAsiaTheme="minorEastAsia"/>
              <w:noProof/>
              <w:lang w:eastAsia="sk-SK"/>
            </w:rPr>
          </w:pPr>
          <w:hyperlink w:anchor="_Toc103083498" w:history="1">
            <w:r w:rsidR="004814A7" w:rsidRPr="007835AB">
              <w:rPr>
                <w:rStyle w:val="Hyperlink"/>
                <w:noProof/>
              </w:rPr>
              <w:t>3.1.</w:t>
            </w:r>
            <w:r w:rsidR="004814A7">
              <w:rPr>
                <w:rFonts w:eastAsiaTheme="minorEastAsia"/>
                <w:noProof/>
                <w:lang w:eastAsia="sk-SK"/>
              </w:rPr>
              <w:tab/>
            </w:r>
            <w:r w:rsidR="004814A7" w:rsidRPr="007835AB">
              <w:rPr>
                <w:rStyle w:val="Hyperlink"/>
                <w:noProof/>
              </w:rPr>
              <w:t>Analýza používateľských požiadaviek</w:t>
            </w:r>
            <w:r w:rsidR="004814A7">
              <w:rPr>
                <w:noProof/>
                <w:webHidden/>
              </w:rPr>
              <w:tab/>
            </w:r>
            <w:r w:rsidR="004814A7">
              <w:rPr>
                <w:noProof/>
                <w:webHidden/>
              </w:rPr>
              <w:fldChar w:fldCharType="begin"/>
            </w:r>
            <w:r w:rsidR="004814A7">
              <w:rPr>
                <w:noProof/>
                <w:webHidden/>
              </w:rPr>
              <w:instrText xml:space="preserve"> PAGEREF _Toc103083498 \h </w:instrText>
            </w:r>
            <w:r w:rsidR="004814A7">
              <w:rPr>
                <w:noProof/>
                <w:webHidden/>
              </w:rPr>
            </w:r>
            <w:r w:rsidR="004814A7">
              <w:rPr>
                <w:noProof/>
                <w:webHidden/>
              </w:rPr>
              <w:fldChar w:fldCharType="separate"/>
            </w:r>
            <w:r w:rsidR="004814A7">
              <w:rPr>
                <w:noProof/>
                <w:webHidden/>
              </w:rPr>
              <w:t>24</w:t>
            </w:r>
            <w:r w:rsidR="004814A7">
              <w:rPr>
                <w:noProof/>
                <w:webHidden/>
              </w:rPr>
              <w:fldChar w:fldCharType="end"/>
            </w:r>
          </w:hyperlink>
        </w:p>
        <w:p w14:paraId="1FE6AED7" w14:textId="34307723" w:rsidR="004814A7" w:rsidRDefault="00C55303">
          <w:pPr>
            <w:pStyle w:val="TOC2"/>
            <w:tabs>
              <w:tab w:val="left" w:pos="880"/>
              <w:tab w:val="right" w:leader="dot" w:pos="8777"/>
            </w:tabs>
            <w:rPr>
              <w:rFonts w:eastAsiaTheme="minorEastAsia"/>
              <w:noProof/>
              <w:lang w:eastAsia="sk-SK"/>
            </w:rPr>
          </w:pPr>
          <w:hyperlink w:anchor="_Toc103083499" w:history="1">
            <w:r w:rsidR="004814A7" w:rsidRPr="007835AB">
              <w:rPr>
                <w:rStyle w:val="Hyperlink"/>
                <w:noProof/>
              </w:rPr>
              <w:t>3.2.</w:t>
            </w:r>
            <w:r w:rsidR="004814A7">
              <w:rPr>
                <w:rFonts w:eastAsiaTheme="minorEastAsia"/>
                <w:noProof/>
                <w:lang w:eastAsia="sk-SK"/>
              </w:rPr>
              <w:tab/>
            </w:r>
            <w:r w:rsidR="004814A7" w:rsidRPr="007835AB">
              <w:rPr>
                <w:rStyle w:val="Hyperlink"/>
                <w:noProof/>
              </w:rPr>
              <w:t>Persóny</w:t>
            </w:r>
            <w:r w:rsidR="004814A7">
              <w:rPr>
                <w:noProof/>
                <w:webHidden/>
              </w:rPr>
              <w:tab/>
            </w:r>
            <w:r w:rsidR="004814A7">
              <w:rPr>
                <w:noProof/>
                <w:webHidden/>
              </w:rPr>
              <w:fldChar w:fldCharType="begin"/>
            </w:r>
            <w:r w:rsidR="004814A7">
              <w:rPr>
                <w:noProof/>
                <w:webHidden/>
              </w:rPr>
              <w:instrText xml:space="preserve"> PAGEREF _Toc103083499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6FCE3B0E" w14:textId="6D7B3974" w:rsidR="004814A7" w:rsidRDefault="00C55303">
          <w:pPr>
            <w:pStyle w:val="TOC2"/>
            <w:tabs>
              <w:tab w:val="left" w:pos="880"/>
              <w:tab w:val="right" w:leader="dot" w:pos="8777"/>
            </w:tabs>
            <w:rPr>
              <w:rFonts w:eastAsiaTheme="minorEastAsia"/>
              <w:noProof/>
              <w:lang w:eastAsia="sk-SK"/>
            </w:rPr>
          </w:pPr>
          <w:hyperlink w:anchor="_Toc103083500" w:history="1">
            <w:r w:rsidR="004814A7" w:rsidRPr="007835AB">
              <w:rPr>
                <w:rStyle w:val="Hyperlink"/>
                <w:noProof/>
              </w:rPr>
              <w:t>3.3.</w:t>
            </w:r>
            <w:r w:rsidR="004814A7">
              <w:rPr>
                <w:rFonts w:eastAsiaTheme="minorEastAsia"/>
                <w:noProof/>
                <w:lang w:eastAsia="sk-SK"/>
              </w:rPr>
              <w:tab/>
            </w:r>
            <w:r w:rsidR="004814A7" w:rsidRPr="007835AB">
              <w:rPr>
                <w:rStyle w:val="Hyperlink"/>
                <w:noProof/>
              </w:rPr>
              <w:t>Plánované funkcie</w:t>
            </w:r>
            <w:r w:rsidR="004814A7">
              <w:rPr>
                <w:noProof/>
                <w:webHidden/>
              </w:rPr>
              <w:tab/>
            </w:r>
            <w:r w:rsidR="004814A7">
              <w:rPr>
                <w:noProof/>
                <w:webHidden/>
              </w:rPr>
              <w:fldChar w:fldCharType="begin"/>
            </w:r>
            <w:r w:rsidR="004814A7">
              <w:rPr>
                <w:noProof/>
                <w:webHidden/>
              </w:rPr>
              <w:instrText xml:space="preserve"> PAGEREF _Toc103083500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55BC76D4" w14:textId="6BD04DAA" w:rsidR="004814A7" w:rsidRDefault="00C55303">
          <w:pPr>
            <w:pStyle w:val="TOC3"/>
            <w:tabs>
              <w:tab w:val="left" w:pos="1320"/>
              <w:tab w:val="right" w:leader="dot" w:pos="8777"/>
            </w:tabs>
            <w:rPr>
              <w:rFonts w:eastAsiaTheme="minorEastAsia"/>
              <w:noProof/>
              <w:lang w:eastAsia="sk-SK"/>
            </w:rPr>
          </w:pPr>
          <w:hyperlink w:anchor="_Toc103083501" w:history="1">
            <w:r w:rsidR="004814A7" w:rsidRPr="007835AB">
              <w:rPr>
                <w:rStyle w:val="Hyperlink"/>
                <w:noProof/>
              </w:rPr>
              <w:t>3.3.1.</w:t>
            </w:r>
            <w:r w:rsidR="004814A7">
              <w:rPr>
                <w:rFonts w:eastAsiaTheme="minorEastAsia"/>
                <w:noProof/>
                <w:lang w:eastAsia="sk-SK"/>
              </w:rPr>
              <w:tab/>
            </w:r>
            <w:r w:rsidR="004814A7" w:rsidRPr="007835AB">
              <w:rPr>
                <w:rStyle w:val="Hyperlink"/>
                <w:noProof/>
              </w:rPr>
              <w:t>Zdravotná sestra</w:t>
            </w:r>
            <w:r w:rsidR="004814A7">
              <w:rPr>
                <w:noProof/>
                <w:webHidden/>
              </w:rPr>
              <w:tab/>
            </w:r>
            <w:r w:rsidR="004814A7">
              <w:rPr>
                <w:noProof/>
                <w:webHidden/>
              </w:rPr>
              <w:fldChar w:fldCharType="begin"/>
            </w:r>
            <w:r w:rsidR="004814A7">
              <w:rPr>
                <w:noProof/>
                <w:webHidden/>
              </w:rPr>
              <w:instrText xml:space="preserve"> PAGEREF _Toc103083501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3A278ED7" w14:textId="65BF4D4B" w:rsidR="004814A7" w:rsidRDefault="00C55303">
          <w:pPr>
            <w:pStyle w:val="TOC3"/>
            <w:tabs>
              <w:tab w:val="left" w:pos="1320"/>
              <w:tab w:val="right" w:leader="dot" w:pos="8777"/>
            </w:tabs>
            <w:rPr>
              <w:rFonts w:eastAsiaTheme="minorEastAsia"/>
              <w:noProof/>
              <w:lang w:eastAsia="sk-SK"/>
            </w:rPr>
          </w:pPr>
          <w:hyperlink w:anchor="_Toc103083502" w:history="1">
            <w:r w:rsidR="004814A7" w:rsidRPr="007835AB">
              <w:rPr>
                <w:rStyle w:val="Hyperlink"/>
                <w:noProof/>
              </w:rPr>
              <w:t>3.3.2.</w:t>
            </w:r>
            <w:r w:rsidR="004814A7">
              <w:rPr>
                <w:rFonts w:eastAsiaTheme="minorEastAsia"/>
                <w:noProof/>
                <w:lang w:eastAsia="sk-SK"/>
              </w:rPr>
              <w:tab/>
            </w:r>
            <w:r w:rsidR="004814A7" w:rsidRPr="007835AB">
              <w:rPr>
                <w:rStyle w:val="Hyperlink"/>
                <w:noProof/>
              </w:rPr>
              <w:t>Lekár</w:t>
            </w:r>
            <w:r w:rsidR="004814A7">
              <w:rPr>
                <w:noProof/>
                <w:webHidden/>
              </w:rPr>
              <w:tab/>
            </w:r>
            <w:r w:rsidR="004814A7">
              <w:rPr>
                <w:noProof/>
                <w:webHidden/>
              </w:rPr>
              <w:fldChar w:fldCharType="begin"/>
            </w:r>
            <w:r w:rsidR="004814A7">
              <w:rPr>
                <w:noProof/>
                <w:webHidden/>
              </w:rPr>
              <w:instrText xml:space="preserve"> PAGEREF _Toc103083502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1A9F9032" w14:textId="442E68B7" w:rsidR="004814A7" w:rsidRDefault="00C55303">
          <w:pPr>
            <w:pStyle w:val="TOC3"/>
            <w:tabs>
              <w:tab w:val="left" w:pos="1320"/>
              <w:tab w:val="right" w:leader="dot" w:pos="8777"/>
            </w:tabs>
            <w:rPr>
              <w:rFonts w:eastAsiaTheme="minorEastAsia"/>
              <w:noProof/>
              <w:lang w:eastAsia="sk-SK"/>
            </w:rPr>
          </w:pPr>
          <w:hyperlink w:anchor="_Toc103083503" w:history="1">
            <w:r w:rsidR="004814A7" w:rsidRPr="007835AB">
              <w:rPr>
                <w:rStyle w:val="Hyperlink"/>
                <w:noProof/>
              </w:rPr>
              <w:t>3.3.3.</w:t>
            </w:r>
            <w:r w:rsidR="004814A7">
              <w:rPr>
                <w:rFonts w:eastAsiaTheme="minorEastAsia"/>
                <w:noProof/>
                <w:lang w:eastAsia="sk-SK"/>
              </w:rPr>
              <w:tab/>
            </w:r>
            <w:r w:rsidR="004814A7" w:rsidRPr="007835AB">
              <w:rPr>
                <w:rStyle w:val="Hyperlink"/>
                <w:noProof/>
              </w:rPr>
              <w:t>Vedenie nemocnice</w:t>
            </w:r>
            <w:r w:rsidR="004814A7">
              <w:rPr>
                <w:noProof/>
                <w:webHidden/>
              </w:rPr>
              <w:tab/>
            </w:r>
            <w:r w:rsidR="004814A7">
              <w:rPr>
                <w:noProof/>
                <w:webHidden/>
              </w:rPr>
              <w:fldChar w:fldCharType="begin"/>
            </w:r>
            <w:r w:rsidR="004814A7">
              <w:rPr>
                <w:noProof/>
                <w:webHidden/>
              </w:rPr>
              <w:instrText xml:space="preserve"> PAGEREF _Toc103083503 \h </w:instrText>
            </w:r>
            <w:r w:rsidR="004814A7">
              <w:rPr>
                <w:noProof/>
                <w:webHidden/>
              </w:rPr>
            </w:r>
            <w:r w:rsidR="004814A7">
              <w:rPr>
                <w:noProof/>
                <w:webHidden/>
              </w:rPr>
              <w:fldChar w:fldCharType="separate"/>
            </w:r>
            <w:r w:rsidR="004814A7">
              <w:rPr>
                <w:noProof/>
                <w:webHidden/>
              </w:rPr>
              <w:t>28</w:t>
            </w:r>
            <w:r w:rsidR="004814A7">
              <w:rPr>
                <w:noProof/>
                <w:webHidden/>
              </w:rPr>
              <w:fldChar w:fldCharType="end"/>
            </w:r>
          </w:hyperlink>
        </w:p>
        <w:p w14:paraId="766B8994" w14:textId="54DDE877" w:rsidR="004814A7" w:rsidRDefault="00C55303">
          <w:pPr>
            <w:pStyle w:val="TOC2"/>
            <w:tabs>
              <w:tab w:val="left" w:pos="880"/>
              <w:tab w:val="right" w:leader="dot" w:pos="8777"/>
            </w:tabs>
            <w:rPr>
              <w:rFonts w:eastAsiaTheme="minorEastAsia"/>
              <w:noProof/>
              <w:lang w:eastAsia="sk-SK"/>
            </w:rPr>
          </w:pPr>
          <w:hyperlink w:anchor="_Toc103083504" w:history="1">
            <w:r w:rsidR="004814A7" w:rsidRPr="007835AB">
              <w:rPr>
                <w:rStyle w:val="Hyperlink"/>
                <w:noProof/>
              </w:rPr>
              <w:t>3.4.</w:t>
            </w:r>
            <w:r w:rsidR="004814A7">
              <w:rPr>
                <w:rFonts w:eastAsiaTheme="minorEastAsia"/>
                <w:noProof/>
                <w:lang w:eastAsia="sk-SK"/>
              </w:rPr>
              <w:tab/>
            </w:r>
            <w:r w:rsidR="004814A7" w:rsidRPr="007835AB">
              <w:rPr>
                <w:rStyle w:val="Hyperlink"/>
                <w:noProof/>
              </w:rPr>
              <w:t>Scenáre použitia</w:t>
            </w:r>
            <w:r w:rsidR="004814A7">
              <w:rPr>
                <w:noProof/>
                <w:webHidden/>
              </w:rPr>
              <w:tab/>
            </w:r>
            <w:r w:rsidR="004814A7">
              <w:rPr>
                <w:noProof/>
                <w:webHidden/>
              </w:rPr>
              <w:fldChar w:fldCharType="begin"/>
            </w:r>
            <w:r w:rsidR="004814A7">
              <w:rPr>
                <w:noProof/>
                <w:webHidden/>
              </w:rPr>
              <w:instrText xml:space="preserve"> PAGEREF _Toc103083504 \h </w:instrText>
            </w:r>
            <w:r w:rsidR="004814A7">
              <w:rPr>
                <w:noProof/>
                <w:webHidden/>
              </w:rPr>
            </w:r>
            <w:r w:rsidR="004814A7">
              <w:rPr>
                <w:noProof/>
                <w:webHidden/>
              </w:rPr>
              <w:fldChar w:fldCharType="separate"/>
            </w:r>
            <w:r w:rsidR="004814A7">
              <w:rPr>
                <w:noProof/>
                <w:webHidden/>
              </w:rPr>
              <w:t>28</w:t>
            </w:r>
            <w:r w:rsidR="004814A7">
              <w:rPr>
                <w:noProof/>
                <w:webHidden/>
              </w:rPr>
              <w:fldChar w:fldCharType="end"/>
            </w:r>
          </w:hyperlink>
        </w:p>
        <w:p w14:paraId="1689F48B" w14:textId="526C4A33" w:rsidR="004814A7" w:rsidRDefault="00C55303">
          <w:pPr>
            <w:pStyle w:val="TOC2"/>
            <w:tabs>
              <w:tab w:val="left" w:pos="880"/>
              <w:tab w:val="right" w:leader="dot" w:pos="8777"/>
            </w:tabs>
            <w:rPr>
              <w:rFonts w:eastAsiaTheme="minorEastAsia"/>
              <w:noProof/>
              <w:lang w:eastAsia="sk-SK"/>
            </w:rPr>
          </w:pPr>
          <w:hyperlink w:anchor="_Toc103083505" w:history="1">
            <w:r w:rsidR="004814A7" w:rsidRPr="007835AB">
              <w:rPr>
                <w:rStyle w:val="Hyperlink"/>
                <w:noProof/>
              </w:rPr>
              <w:t>3.5.</w:t>
            </w:r>
            <w:r w:rsidR="004814A7">
              <w:rPr>
                <w:rFonts w:eastAsiaTheme="minorEastAsia"/>
                <w:noProof/>
                <w:lang w:eastAsia="sk-SK"/>
              </w:rPr>
              <w:tab/>
            </w:r>
            <w:r w:rsidR="004814A7" w:rsidRPr="007835AB">
              <w:rPr>
                <w:rStyle w:val="Hyperlink"/>
                <w:noProof/>
              </w:rPr>
              <w:t>UML diagram prípadov použitia</w:t>
            </w:r>
            <w:r w:rsidR="004814A7">
              <w:rPr>
                <w:noProof/>
                <w:webHidden/>
              </w:rPr>
              <w:tab/>
            </w:r>
            <w:r w:rsidR="004814A7">
              <w:rPr>
                <w:noProof/>
                <w:webHidden/>
              </w:rPr>
              <w:fldChar w:fldCharType="begin"/>
            </w:r>
            <w:r w:rsidR="004814A7">
              <w:rPr>
                <w:noProof/>
                <w:webHidden/>
              </w:rPr>
              <w:instrText xml:space="preserve"> PAGEREF _Toc103083505 \h </w:instrText>
            </w:r>
            <w:r w:rsidR="004814A7">
              <w:rPr>
                <w:noProof/>
                <w:webHidden/>
              </w:rPr>
            </w:r>
            <w:r w:rsidR="004814A7">
              <w:rPr>
                <w:noProof/>
                <w:webHidden/>
              </w:rPr>
              <w:fldChar w:fldCharType="separate"/>
            </w:r>
            <w:r w:rsidR="004814A7">
              <w:rPr>
                <w:noProof/>
                <w:webHidden/>
              </w:rPr>
              <w:t>31</w:t>
            </w:r>
            <w:r w:rsidR="004814A7">
              <w:rPr>
                <w:noProof/>
                <w:webHidden/>
              </w:rPr>
              <w:fldChar w:fldCharType="end"/>
            </w:r>
          </w:hyperlink>
        </w:p>
        <w:p w14:paraId="4577430D" w14:textId="4E3D3F5B" w:rsidR="004814A7" w:rsidRDefault="00C55303">
          <w:pPr>
            <w:pStyle w:val="TOC2"/>
            <w:tabs>
              <w:tab w:val="left" w:pos="880"/>
              <w:tab w:val="right" w:leader="dot" w:pos="8777"/>
            </w:tabs>
            <w:rPr>
              <w:rFonts w:eastAsiaTheme="minorEastAsia"/>
              <w:noProof/>
              <w:lang w:eastAsia="sk-SK"/>
            </w:rPr>
          </w:pPr>
          <w:hyperlink w:anchor="_Toc103083506" w:history="1">
            <w:r w:rsidR="004814A7" w:rsidRPr="007835AB">
              <w:rPr>
                <w:rStyle w:val="Hyperlink"/>
                <w:noProof/>
              </w:rPr>
              <w:t>3.6.</w:t>
            </w:r>
            <w:r w:rsidR="004814A7">
              <w:rPr>
                <w:rFonts w:eastAsiaTheme="minorEastAsia"/>
                <w:noProof/>
                <w:lang w:eastAsia="sk-SK"/>
              </w:rPr>
              <w:tab/>
            </w:r>
            <w:r w:rsidR="004814A7" w:rsidRPr="007835AB">
              <w:rPr>
                <w:rStyle w:val="Hyperlink"/>
                <w:noProof/>
              </w:rPr>
              <w:t>Architektúra systému</w:t>
            </w:r>
            <w:r w:rsidR="004814A7">
              <w:rPr>
                <w:noProof/>
                <w:webHidden/>
              </w:rPr>
              <w:tab/>
            </w:r>
            <w:r w:rsidR="004814A7">
              <w:rPr>
                <w:noProof/>
                <w:webHidden/>
              </w:rPr>
              <w:fldChar w:fldCharType="begin"/>
            </w:r>
            <w:r w:rsidR="004814A7">
              <w:rPr>
                <w:noProof/>
                <w:webHidden/>
              </w:rPr>
              <w:instrText xml:space="preserve"> PAGEREF _Toc103083506 \h </w:instrText>
            </w:r>
            <w:r w:rsidR="004814A7">
              <w:rPr>
                <w:noProof/>
                <w:webHidden/>
              </w:rPr>
            </w:r>
            <w:r w:rsidR="004814A7">
              <w:rPr>
                <w:noProof/>
                <w:webHidden/>
              </w:rPr>
              <w:fldChar w:fldCharType="separate"/>
            </w:r>
            <w:r w:rsidR="004814A7">
              <w:rPr>
                <w:noProof/>
                <w:webHidden/>
              </w:rPr>
              <w:t>32</w:t>
            </w:r>
            <w:r w:rsidR="004814A7">
              <w:rPr>
                <w:noProof/>
                <w:webHidden/>
              </w:rPr>
              <w:fldChar w:fldCharType="end"/>
            </w:r>
          </w:hyperlink>
        </w:p>
        <w:p w14:paraId="0B54194D" w14:textId="31A8D5F4" w:rsidR="004814A7" w:rsidRDefault="00C55303">
          <w:pPr>
            <w:pStyle w:val="TOC2"/>
            <w:tabs>
              <w:tab w:val="left" w:pos="880"/>
              <w:tab w:val="right" w:leader="dot" w:pos="8777"/>
            </w:tabs>
            <w:rPr>
              <w:rFonts w:eastAsiaTheme="minorEastAsia"/>
              <w:noProof/>
              <w:lang w:eastAsia="sk-SK"/>
            </w:rPr>
          </w:pPr>
          <w:hyperlink w:anchor="_Toc103083507" w:history="1">
            <w:r w:rsidR="004814A7" w:rsidRPr="007835AB">
              <w:rPr>
                <w:rStyle w:val="Hyperlink"/>
                <w:noProof/>
              </w:rPr>
              <w:t>3.7.</w:t>
            </w:r>
            <w:r w:rsidR="004814A7">
              <w:rPr>
                <w:rFonts w:eastAsiaTheme="minorEastAsia"/>
                <w:noProof/>
                <w:lang w:eastAsia="sk-SK"/>
              </w:rPr>
              <w:tab/>
            </w:r>
            <w:r w:rsidR="004814A7" w:rsidRPr="007835AB">
              <w:rPr>
                <w:rStyle w:val="Hyperlink"/>
                <w:noProof/>
              </w:rPr>
              <w:t>Návrh používateľského rozhrania</w:t>
            </w:r>
            <w:r w:rsidR="004814A7">
              <w:rPr>
                <w:noProof/>
                <w:webHidden/>
              </w:rPr>
              <w:tab/>
            </w:r>
            <w:r w:rsidR="004814A7">
              <w:rPr>
                <w:noProof/>
                <w:webHidden/>
              </w:rPr>
              <w:fldChar w:fldCharType="begin"/>
            </w:r>
            <w:r w:rsidR="004814A7">
              <w:rPr>
                <w:noProof/>
                <w:webHidden/>
              </w:rPr>
              <w:instrText xml:space="preserve"> PAGEREF _Toc103083507 \h </w:instrText>
            </w:r>
            <w:r w:rsidR="004814A7">
              <w:rPr>
                <w:noProof/>
                <w:webHidden/>
              </w:rPr>
            </w:r>
            <w:r w:rsidR="004814A7">
              <w:rPr>
                <w:noProof/>
                <w:webHidden/>
              </w:rPr>
              <w:fldChar w:fldCharType="separate"/>
            </w:r>
            <w:r w:rsidR="004814A7">
              <w:rPr>
                <w:noProof/>
                <w:webHidden/>
              </w:rPr>
              <w:t>33</w:t>
            </w:r>
            <w:r w:rsidR="004814A7">
              <w:rPr>
                <w:noProof/>
                <w:webHidden/>
              </w:rPr>
              <w:fldChar w:fldCharType="end"/>
            </w:r>
          </w:hyperlink>
        </w:p>
        <w:p w14:paraId="345B4EB4" w14:textId="51D3D1F2" w:rsidR="004814A7" w:rsidRDefault="00C55303">
          <w:pPr>
            <w:pStyle w:val="TOC1"/>
            <w:tabs>
              <w:tab w:val="left" w:pos="440"/>
              <w:tab w:val="right" w:leader="dot" w:pos="8777"/>
            </w:tabs>
            <w:rPr>
              <w:rFonts w:eastAsiaTheme="minorEastAsia"/>
              <w:noProof/>
              <w:lang w:eastAsia="sk-SK"/>
            </w:rPr>
          </w:pPr>
          <w:hyperlink w:anchor="_Toc103083508" w:history="1">
            <w:r w:rsidR="004814A7" w:rsidRPr="007835AB">
              <w:rPr>
                <w:rStyle w:val="Hyperlink"/>
                <w:noProof/>
              </w:rPr>
              <w:t>4.</w:t>
            </w:r>
            <w:r w:rsidR="004814A7">
              <w:rPr>
                <w:rFonts w:eastAsiaTheme="minorEastAsia"/>
                <w:noProof/>
                <w:lang w:eastAsia="sk-SK"/>
              </w:rPr>
              <w:tab/>
            </w:r>
            <w:r w:rsidR="004814A7" w:rsidRPr="007835AB">
              <w:rPr>
                <w:rStyle w:val="Hyperlink"/>
                <w:noProof/>
              </w:rPr>
              <w:t>Implementácia aplikácie eVizita</w:t>
            </w:r>
            <w:r w:rsidR="004814A7">
              <w:rPr>
                <w:noProof/>
                <w:webHidden/>
              </w:rPr>
              <w:tab/>
            </w:r>
            <w:r w:rsidR="004814A7">
              <w:rPr>
                <w:noProof/>
                <w:webHidden/>
              </w:rPr>
              <w:fldChar w:fldCharType="begin"/>
            </w:r>
            <w:r w:rsidR="004814A7">
              <w:rPr>
                <w:noProof/>
                <w:webHidden/>
              </w:rPr>
              <w:instrText xml:space="preserve"> PAGEREF _Toc103083508 \h </w:instrText>
            </w:r>
            <w:r w:rsidR="004814A7">
              <w:rPr>
                <w:noProof/>
                <w:webHidden/>
              </w:rPr>
            </w:r>
            <w:r w:rsidR="004814A7">
              <w:rPr>
                <w:noProof/>
                <w:webHidden/>
              </w:rPr>
              <w:fldChar w:fldCharType="separate"/>
            </w:r>
            <w:r w:rsidR="004814A7">
              <w:rPr>
                <w:noProof/>
                <w:webHidden/>
              </w:rPr>
              <w:t>35</w:t>
            </w:r>
            <w:r w:rsidR="004814A7">
              <w:rPr>
                <w:noProof/>
                <w:webHidden/>
              </w:rPr>
              <w:fldChar w:fldCharType="end"/>
            </w:r>
          </w:hyperlink>
        </w:p>
        <w:p w14:paraId="2DE71DEB" w14:textId="04605A6E" w:rsidR="004814A7" w:rsidRDefault="00C55303">
          <w:pPr>
            <w:pStyle w:val="TOC2"/>
            <w:tabs>
              <w:tab w:val="left" w:pos="880"/>
              <w:tab w:val="right" w:leader="dot" w:pos="8777"/>
            </w:tabs>
            <w:rPr>
              <w:rFonts w:eastAsiaTheme="minorEastAsia"/>
              <w:noProof/>
              <w:lang w:eastAsia="sk-SK"/>
            </w:rPr>
          </w:pPr>
          <w:hyperlink w:anchor="_Toc103083509" w:history="1">
            <w:r w:rsidR="004814A7" w:rsidRPr="007835AB">
              <w:rPr>
                <w:rStyle w:val="Hyperlink"/>
                <w:noProof/>
              </w:rPr>
              <w:t>4.1.</w:t>
            </w:r>
            <w:r w:rsidR="004814A7">
              <w:rPr>
                <w:rFonts w:eastAsiaTheme="minorEastAsia"/>
                <w:noProof/>
                <w:lang w:eastAsia="sk-SK"/>
              </w:rPr>
              <w:tab/>
            </w:r>
            <w:r w:rsidR="004814A7" w:rsidRPr="007835AB">
              <w:rPr>
                <w:rStyle w:val="Hyperlink"/>
                <w:noProof/>
              </w:rPr>
              <w:t>Prototyp</w:t>
            </w:r>
            <w:r w:rsidR="004814A7">
              <w:rPr>
                <w:noProof/>
                <w:webHidden/>
              </w:rPr>
              <w:tab/>
            </w:r>
            <w:r w:rsidR="004814A7">
              <w:rPr>
                <w:noProof/>
                <w:webHidden/>
              </w:rPr>
              <w:fldChar w:fldCharType="begin"/>
            </w:r>
            <w:r w:rsidR="004814A7">
              <w:rPr>
                <w:noProof/>
                <w:webHidden/>
              </w:rPr>
              <w:instrText xml:space="preserve"> PAGEREF _Toc103083509 \h </w:instrText>
            </w:r>
            <w:r w:rsidR="004814A7">
              <w:rPr>
                <w:noProof/>
                <w:webHidden/>
              </w:rPr>
            </w:r>
            <w:r w:rsidR="004814A7">
              <w:rPr>
                <w:noProof/>
                <w:webHidden/>
              </w:rPr>
              <w:fldChar w:fldCharType="separate"/>
            </w:r>
            <w:r w:rsidR="004814A7">
              <w:rPr>
                <w:noProof/>
                <w:webHidden/>
              </w:rPr>
              <w:t>35</w:t>
            </w:r>
            <w:r w:rsidR="004814A7">
              <w:rPr>
                <w:noProof/>
                <w:webHidden/>
              </w:rPr>
              <w:fldChar w:fldCharType="end"/>
            </w:r>
          </w:hyperlink>
        </w:p>
        <w:p w14:paraId="167381A3" w14:textId="57C2151B" w:rsidR="004814A7" w:rsidRDefault="00C55303">
          <w:pPr>
            <w:pStyle w:val="TOC2"/>
            <w:tabs>
              <w:tab w:val="left" w:pos="880"/>
              <w:tab w:val="right" w:leader="dot" w:pos="8777"/>
            </w:tabs>
            <w:rPr>
              <w:rFonts w:eastAsiaTheme="minorEastAsia"/>
              <w:noProof/>
              <w:lang w:eastAsia="sk-SK"/>
            </w:rPr>
          </w:pPr>
          <w:hyperlink w:anchor="_Toc103083510" w:history="1">
            <w:r w:rsidR="004814A7" w:rsidRPr="007835AB">
              <w:rPr>
                <w:rStyle w:val="Hyperlink"/>
                <w:noProof/>
              </w:rPr>
              <w:t>4.2.</w:t>
            </w:r>
            <w:r w:rsidR="004814A7">
              <w:rPr>
                <w:rFonts w:eastAsiaTheme="minorEastAsia"/>
                <w:noProof/>
                <w:lang w:eastAsia="sk-SK"/>
              </w:rPr>
              <w:tab/>
            </w:r>
            <w:r w:rsidR="004814A7" w:rsidRPr="007835AB">
              <w:rPr>
                <w:rStyle w:val="Hyperlink"/>
                <w:noProof/>
              </w:rPr>
              <w:t>Finálna verzia</w:t>
            </w:r>
            <w:r w:rsidR="004814A7">
              <w:rPr>
                <w:noProof/>
                <w:webHidden/>
              </w:rPr>
              <w:tab/>
            </w:r>
            <w:r w:rsidR="004814A7">
              <w:rPr>
                <w:noProof/>
                <w:webHidden/>
              </w:rPr>
              <w:fldChar w:fldCharType="begin"/>
            </w:r>
            <w:r w:rsidR="004814A7">
              <w:rPr>
                <w:noProof/>
                <w:webHidden/>
              </w:rPr>
              <w:instrText xml:space="preserve"> PAGEREF _Toc103083510 \h </w:instrText>
            </w:r>
            <w:r w:rsidR="004814A7">
              <w:rPr>
                <w:noProof/>
                <w:webHidden/>
              </w:rPr>
            </w:r>
            <w:r w:rsidR="004814A7">
              <w:rPr>
                <w:noProof/>
                <w:webHidden/>
              </w:rPr>
              <w:fldChar w:fldCharType="separate"/>
            </w:r>
            <w:r w:rsidR="004814A7">
              <w:rPr>
                <w:noProof/>
                <w:webHidden/>
              </w:rPr>
              <w:t>35</w:t>
            </w:r>
            <w:r w:rsidR="004814A7">
              <w:rPr>
                <w:noProof/>
                <w:webHidden/>
              </w:rPr>
              <w:fldChar w:fldCharType="end"/>
            </w:r>
          </w:hyperlink>
        </w:p>
        <w:p w14:paraId="684105B5" w14:textId="2FB30736" w:rsidR="004814A7" w:rsidRDefault="00C55303">
          <w:pPr>
            <w:pStyle w:val="TOC1"/>
            <w:tabs>
              <w:tab w:val="left" w:pos="440"/>
              <w:tab w:val="right" w:leader="dot" w:pos="8777"/>
            </w:tabs>
            <w:rPr>
              <w:rFonts w:eastAsiaTheme="minorEastAsia"/>
              <w:noProof/>
              <w:lang w:eastAsia="sk-SK"/>
            </w:rPr>
          </w:pPr>
          <w:hyperlink w:anchor="_Toc103083511" w:history="1">
            <w:r w:rsidR="004814A7" w:rsidRPr="007835AB">
              <w:rPr>
                <w:rStyle w:val="Hyperlink"/>
                <w:noProof/>
              </w:rPr>
              <w:t>5.</w:t>
            </w:r>
            <w:r w:rsidR="004814A7">
              <w:rPr>
                <w:rFonts w:eastAsiaTheme="minorEastAsia"/>
                <w:noProof/>
                <w:lang w:eastAsia="sk-SK"/>
              </w:rPr>
              <w:tab/>
            </w:r>
            <w:r w:rsidR="004814A7" w:rsidRPr="007835AB">
              <w:rPr>
                <w:rStyle w:val="Hyperlink"/>
                <w:noProof/>
              </w:rPr>
              <w:t>Testovanie</w:t>
            </w:r>
            <w:r w:rsidR="004814A7">
              <w:rPr>
                <w:noProof/>
                <w:webHidden/>
              </w:rPr>
              <w:tab/>
            </w:r>
            <w:r w:rsidR="004814A7">
              <w:rPr>
                <w:noProof/>
                <w:webHidden/>
              </w:rPr>
              <w:fldChar w:fldCharType="begin"/>
            </w:r>
            <w:r w:rsidR="004814A7">
              <w:rPr>
                <w:noProof/>
                <w:webHidden/>
              </w:rPr>
              <w:instrText xml:space="preserve"> PAGEREF _Toc103083511 \h </w:instrText>
            </w:r>
            <w:r w:rsidR="004814A7">
              <w:rPr>
                <w:noProof/>
                <w:webHidden/>
              </w:rPr>
            </w:r>
            <w:r w:rsidR="004814A7">
              <w:rPr>
                <w:noProof/>
                <w:webHidden/>
              </w:rPr>
              <w:fldChar w:fldCharType="separate"/>
            </w:r>
            <w:r w:rsidR="004814A7">
              <w:rPr>
                <w:noProof/>
                <w:webHidden/>
              </w:rPr>
              <w:t>36</w:t>
            </w:r>
            <w:r w:rsidR="004814A7">
              <w:rPr>
                <w:noProof/>
                <w:webHidden/>
              </w:rPr>
              <w:fldChar w:fldCharType="end"/>
            </w:r>
          </w:hyperlink>
        </w:p>
        <w:p w14:paraId="2184D323" w14:textId="7EB463D4" w:rsidR="004814A7" w:rsidRDefault="00C55303">
          <w:pPr>
            <w:pStyle w:val="TOC2"/>
            <w:tabs>
              <w:tab w:val="left" w:pos="880"/>
              <w:tab w:val="right" w:leader="dot" w:pos="8777"/>
            </w:tabs>
            <w:rPr>
              <w:rFonts w:eastAsiaTheme="minorEastAsia"/>
              <w:noProof/>
              <w:lang w:eastAsia="sk-SK"/>
            </w:rPr>
          </w:pPr>
          <w:hyperlink w:anchor="_Toc103083512" w:history="1">
            <w:r w:rsidR="004814A7" w:rsidRPr="007835AB">
              <w:rPr>
                <w:rStyle w:val="Hyperlink"/>
                <w:noProof/>
              </w:rPr>
              <w:t>5.1.</w:t>
            </w:r>
            <w:r w:rsidR="004814A7">
              <w:rPr>
                <w:rFonts w:eastAsiaTheme="minorEastAsia"/>
                <w:noProof/>
                <w:lang w:eastAsia="sk-SK"/>
              </w:rPr>
              <w:tab/>
            </w:r>
            <w:r w:rsidR="004814A7" w:rsidRPr="007835AB">
              <w:rPr>
                <w:rStyle w:val="Hyperlink"/>
                <w:noProof/>
              </w:rPr>
              <w:t>Priebeh testovania</w:t>
            </w:r>
            <w:r w:rsidR="004814A7">
              <w:rPr>
                <w:noProof/>
                <w:webHidden/>
              </w:rPr>
              <w:tab/>
            </w:r>
            <w:r w:rsidR="004814A7">
              <w:rPr>
                <w:noProof/>
                <w:webHidden/>
              </w:rPr>
              <w:fldChar w:fldCharType="begin"/>
            </w:r>
            <w:r w:rsidR="004814A7">
              <w:rPr>
                <w:noProof/>
                <w:webHidden/>
              </w:rPr>
              <w:instrText xml:space="preserve"> PAGEREF _Toc103083512 \h </w:instrText>
            </w:r>
            <w:r w:rsidR="004814A7">
              <w:rPr>
                <w:noProof/>
                <w:webHidden/>
              </w:rPr>
            </w:r>
            <w:r w:rsidR="004814A7">
              <w:rPr>
                <w:noProof/>
                <w:webHidden/>
              </w:rPr>
              <w:fldChar w:fldCharType="separate"/>
            </w:r>
            <w:r w:rsidR="004814A7">
              <w:rPr>
                <w:noProof/>
                <w:webHidden/>
              </w:rPr>
              <w:t>36</w:t>
            </w:r>
            <w:r w:rsidR="004814A7">
              <w:rPr>
                <w:noProof/>
                <w:webHidden/>
              </w:rPr>
              <w:fldChar w:fldCharType="end"/>
            </w:r>
          </w:hyperlink>
        </w:p>
        <w:p w14:paraId="7FA4AC25" w14:textId="7D0F77B2" w:rsidR="004814A7" w:rsidRDefault="00C55303">
          <w:pPr>
            <w:pStyle w:val="TOC2"/>
            <w:tabs>
              <w:tab w:val="left" w:pos="880"/>
              <w:tab w:val="right" w:leader="dot" w:pos="8777"/>
            </w:tabs>
            <w:rPr>
              <w:rFonts w:eastAsiaTheme="minorEastAsia"/>
              <w:noProof/>
              <w:lang w:eastAsia="sk-SK"/>
            </w:rPr>
          </w:pPr>
          <w:hyperlink w:anchor="_Toc103083513" w:history="1">
            <w:r w:rsidR="004814A7" w:rsidRPr="007835AB">
              <w:rPr>
                <w:rStyle w:val="Hyperlink"/>
                <w:noProof/>
              </w:rPr>
              <w:t>5.2.</w:t>
            </w:r>
            <w:r w:rsidR="004814A7">
              <w:rPr>
                <w:rFonts w:eastAsiaTheme="minorEastAsia"/>
                <w:noProof/>
                <w:lang w:eastAsia="sk-SK"/>
              </w:rPr>
              <w:tab/>
            </w:r>
            <w:r w:rsidR="004814A7" w:rsidRPr="007835AB">
              <w:rPr>
                <w:rStyle w:val="Hyperlink"/>
                <w:noProof/>
              </w:rPr>
              <w:t>Výsledky testovania</w:t>
            </w:r>
            <w:r w:rsidR="004814A7">
              <w:rPr>
                <w:noProof/>
                <w:webHidden/>
              </w:rPr>
              <w:tab/>
            </w:r>
            <w:r w:rsidR="004814A7">
              <w:rPr>
                <w:noProof/>
                <w:webHidden/>
              </w:rPr>
              <w:fldChar w:fldCharType="begin"/>
            </w:r>
            <w:r w:rsidR="004814A7">
              <w:rPr>
                <w:noProof/>
                <w:webHidden/>
              </w:rPr>
              <w:instrText xml:space="preserve"> PAGEREF _Toc103083513 \h </w:instrText>
            </w:r>
            <w:r w:rsidR="004814A7">
              <w:rPr>
                <w:noProof/>
                <w:webHidden/>
              </w:rPr>
            </w:r>
            <w:r w:rsidR="004814A7">
              <w:rPr>
                <w:noProof/>
                <w:webHidden/>
              </w:rPr>
              <w:fldChar w:fldCharType="separate"/>
            </w:r>
            <w:r w:rsidR="004814A7">
              <w:rPr>
                <w:noProof/>
                <w:webHidden/>
              </w:rPr>
              <w:t>36</w:t>
            </w:r>
            <w:r w:rsidR="004814A7">
              <w:rPr>
                <w:noProof/>
                <w:webHidden/>
              </w:rPr>
              <w:fldChar w:fldCharType="end"/>
            </w:r>
          </w:hyperlink>
        </w:p>
        <w:p w14:paraId="6B6CFDC0" w14:textId="3A183070" w:rsidR="004814A7" w:rsidRDefault="00C55303">
          <w:pPr>
            <w:pStyle w:val="TOC1"/>
            <w:tabs>
              <w:tab w:val="right" w:leader="dot" w:pos="8777"/>
            </w:tabs>
            <w:rPr>
              <w:rFonts w:eastAsiaTheme="minorEastAsia"/>
              <w:noProof/>
              <w:lang w:eastAsia="sk-SK"/>
            </w:rPr>
          </w:pPr>
          <w:hyperlink w:anchor="_Toc103083514" w:history="1">
            <w:r w:rsidR="004814A7" w:rsidRPr="007835AB">
              <w:rPr>
                <w:rStyle w:val="Hyperlink"/>
                <w:noProof/>
              </w:rPr>
              <w:t>Záver</w:t>
            </w:r>
            <w:r w:rsidR="004814A7">
              <w:rPr>
                <w:noProof/>
                <w:webHidden/>
              </w:rPr>
              <w:tab/>
            </w:r>
            <w:r w:rsidR="004814A7">
              <w:rPr>
                <w:noProof/>
                <w:webHidden/>
              </w:rPr>
              <w:fldChar w:fldCharType="begin"/>
            </w:r>
            <w:r w:rsidR="004814A7">
              <w:rPr>
                <w:noProof/>
                <w:webHidden/>
              </w:rPr>
              <w:instrText xml:space="preserve"> PAGEREF _Toc103083514 \h </w:instrText>
            </w:r>
            <w:r w:rsidR="004814A7">
              <w:rPr>
                <w:noProof/>
                <w:webHidden/>
              </w:rPr>
            </w:r>
            <w:r w:rsidR="004814A7">
              <w:rPr>
                <w:noProof/>
                <w:webHidden/>
              </w:rPr>
              <w:fldChar w:fldCharType="separate"/>
            </w:r>
            <w:r w:rsidR="004814A7">
              <w:rPr>
                <w:noProof/>
                <w:webHidden/>
              </w:rPr>
              <w:t>37</w:t>
            </w:r>
            <w:r w:rsidR="004814A7">
              <w:rPr>
                <w:noProof/>
                <w:webHidden/>
              </w:rPr>
              <w:fldChar w:fldCharType="end"/>
            </w:r>
          </w:hyperlink>
        </w:p>
        <w:p w14:paraId="4F4FA7C2" w14:textId="78971E5B" w:rsidR="004814A7" w:rsidRDefault="00C55303">
          <w:pPr>
            <w:pStyle w:val="TOC1"/>
            <w:tabs>
              <w:tab w:val="right" w:leader="dot" w:pos="8777"/>
            </w:tabs>
            <w:rPr>
              <w:rFonts w:eastAsiaTheme="minorEastAsia"/>
              <w:noProof/>
              <w:lang w:eastAsia="sk-SK"/>
            </w:rPr>
          </w:pPr>
          <w:hyperlink w:anchor="_Toc103083515" w:history="1">
            <w:r w:rsidR="004814A7" w:rsidRPr="007835AB">
              <w:rPr>
                <w:rStyle w:val="Hyperlink"/>
                <w:noProof/>
              </w:rPr>
              <w:t>Zoznam použitej literatúry</w:t>
            </w:r>
            <w:r w:rsidR="004814A7">
              <w:rPr>
                <w:noProof/>
                <w:webHidden/>
              </w:rPr>
              <w:tab/>
            </w:r>
            <w:r w:rsidR="004814A7">
              <w:rPr>
                <w:noProof/>
                <w:webHidden/>
              </w:rPr>
              <w:fldChar w:fldCharType="begin"/>
            </w:r>
            <w:r w:rsidR="004814A7">
              <w:rPr>
                <w:noProof/>
                <w:webHidden/>
              </w:rPr>
              <w:instrText xml:space="preserve"> PAGEREF _Toc103083515 \h </w:instrText>
            </w:r>
            <w:r w:rsidR="004814A7">
              <w:rPr>
                <w:noProof/>
                <w:webHidden/>
              </w:rPr>
            </w:r>
            <w:r w:rsidR="004814A7">
              <w:rPr>
                <w:noProof/>
                <w:webHidden/>
              </w:rPr>
              <w:fldChar w:fldCharType="separate"/>
            </w:r>
            <w:r w:rsidR="004814A7">
              <w:rPr>
                <w:noProof/>
                <w:webHidden/>
              </w:rPr>
              <w:t>38</w:t>
            </w:r>
            <w:r w:rsidR="004814A7">
              <w:rPr>
                <w:noProof/>
                <w:webHidden/>
              </w:rPr>
              <w:fldChar w:fldCharType="end"/>
            </w:r>
          </w:hyperlink>
        </w:p>
        <w:p w14:paraId="3DE3A4CE" w14:textId="48DADFEF" w:rsidR="004814A7" w:rsidRDefault="00C55303">
          <w:pPr>
            <w:pStyle w:val="TOC1"/>
            <w:tabs>
              <w:tab w:val="right" w:leader="dot" w:pos="8777"/>
            </w:tabs>
            <w:rPr>
              <w:rFonts w:eastAsiaTheme="minorEastAsia"/>
              <w:noProof/>
              <w:lang w:eastAsia="sk-SK"/>
            </w:rPr>
          </w:pPr>
          <w:hyperlink w:anchor="_Toc103083516" w:history="1">
            <w:r w:rsidR="004814A7" w:rsidRPr="007835AB">
              <w:rPr>
                <w:rStyle w:val="Hyperlink"/>
                <w:noProof/>
              </w:rPr>
              <w:t>Prílohy</w:t>
            </w:r>
            <w:r w:rsidR="004814A7">
              <w:rPr>
                <w:noProof/>
                <w:webHidden/>
              </w:rPr>
              <w:tab/>
            </w:r>
            <w:r w:rsidR="004814A7">
              <w:rPr>
                <w:noProof/>
                <w:webHidden/>
              </w:rPr>
              <w:fldChar w:fldCharType="begin"/>
            </w:r>
            <w:r w:rsidR="004814A7">
              <w:rPr>
                <w:noProof/>
                <w:webHidden/>
              </w:rPr>
              <w:instrText xml:space="preserve"> PAGEREF _Toc103083516 \h </w:instrText>
            </w:r>
            <w:r w:rsidR="004814A7">
              <w:rPr>
                <w:noProof/>
                <w:webHidden/>
              </w:rPr>
            </w:r>
            <w:r w:rsidR="004814A7">
              <w:rPr>
                <w:noProof/>
                <w:webHidden/>
              </w:rPr>
              <w:fldChar w:fldCharType="separate"/>
            </w:r>
            <w:r w:rsidR="004814A7">
              <w:rPr>
                <w:noProof/>
                <w:webHidden/>
              </w:rPr>
              <w:t>40</w:t>
            </w:r>
            <w:r w:rsidR="004814A7">
              <w:rPr>
                <w:noProof/>
                <w:webHidden/>
              </w:rPr>
              <w:fldChar w:fldCharType="end"/>
            </w:r>
          </w:hyperlink>
        </w:p>
        <w:p w14:paraId="731699E9" w14:textId="613638D1" w:rsidR="00DB0F9F" w:rsidRPr="00A829D8" w:rsidRDefault="00DB0F9F">
          <w:r w:rsidRPr="00A829D8">
            <w:rPr>
              <w:b/>
              <w:bCs/>
            </w:rPr>
            <w:fldChar w:fldCharType="end"/>
          </w:r>
        </w:p>
      </w:sdtContent>
    </w:sdt>
    <w:p w14:paraId="451B7163" w14:textId="77777777" w:rsidR="00DB0F9F" w:rsidRPr="00A829D8" w:rsidRDefault="00DB0F9F" w:rsidP="00DB0F9F"/>
    <w:p w14:paraId="48D9B29D"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2A60E18" w14:textId="77777777" w:rsidR="001F79A8" w:rsidRPr="00A829D8" w:rsidRDefault="001F79A8" w:rsidP="001F79A8">
      <w:pPr>
        <w:pStyle w:val="1Nadpis"/>
        <w:numPr>
          <w:ilvl w:val="0"/>
          <w:numId w:val="0"/>
        </w:numPr>
        <w:ind w:left="360" w:hanging="360"/>
      </w:pPr>
      <w:bookmarkStart w:id="5" w:name="_Toc103083473"/>
      <w:r w:rsidRPr="00A829D8">
        <w:lastRenderedPageBreak/>
        <w:t>Zoznam obrázkov</w:t>
      </w:r>
      <w:bookmarkEnd w:id="5"/>
    </w:p>
    <w:p w14:paraId="2F3A98E0" w14:textId="7277BC83" w:rsidR="004814A7" w:rsidRDefault="001F79A8">
      <w:pPr>
        <w:pStyle w:val="TableofFigures"/>
        <w:tabs>
          <w:tab w:val="right" w:leader="dot" w:pos="8777"/>
        </w:tabs>
        <w:rPr>
          <w:rFonts w:eastAsiaTheme="minorEastAsia"/>
          <w:noProof/>
          <w:lang w:eastAsia="sk-SK"/>
        </w:rPr>
      </w:pPr>
      <w:r w:rsidRPr="00A829D8">
        <w:fldChar w:fldCharType="begin"/>
      </w:r>
      <w:r w:rsidRPr="00A829D8">
        <w:instrText xml:space="preserve"> TOC \h \z \c "Obr." </w:instrText>
      </w:r>
      <w:r w:rsidRPr="00A829D8">
        <w:fldChar w:fldCharType="separate"/>
      </w:r>
      <w:hyperlink w:anchor="_Toc103083517" w:history="1">
        <w:r w:rsidR="004814A7" w:rsidRPr="008E3F71">
          <w:rPr>
            <w:rStyle w:val="Hyperlink"/>
            <w:noProof/>
          </w:rPr>
          <w:t>Obr. 1 Podiel mobilných OS na celosvetovom trhu 2018-2022 [9]</w:t>
        </w:r>
        <w:r w:rsidR="004814A7">
          <w:rPr>
            <w:noProof/>
            <w:webHidden/>
          </w:rPr>
          <w:tab/>
        </w:r>
        <w:r w:rsidR="004814A7">
          <w:rPr>
            <w:noProof/>
            <w:webHidden/>
          </w:rPr>
          <w:fldChar w:fldCharType="begin"/>
        </w:r>
        <w:r w:rsidR="004814A7">
          <w:rPr>
            <w:noProof/>
            <w:webHidden/>
          </w:rPr>
          <w:instrText xml:space="preserve"> PAGEREF _Toc103083517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760787A3" w14:textId="0CB3E342" w:rsidR="004814A7" w:rsidRDefault="00C55303">
      <w:pPr>
        <w:pStyle w:val="TableofFigures"/>
        <w:tabs>
          <w:tab w:val="right" w:leader="dot" w:pos="8777"/>
        </w:tabs>
        <w:rPr>
          <w:rFonts w:eastAsiaTheme="minorEastAsia"/>
          <w:noProof/>
          <w:lang w:eastAsia="sk-SK"/>
        </w:rPr>
      </w:pPr>
      <w:hyperlink w:anchor="_Toc103083518" w:history="1">
        <w:r w:rsidR="004814A7" w:rsidRPr="008E3F71">
          <w:rPr>
            <w:rStyle w:val="Hyperlink"/>
            <w:noProof/>
          </w:rPr>
          <w:t>Obr. 2 Persóna Lekár</w:t>
        </w:r>
        <w:r w:rsidR="004814A7">
          <w:rPr>
            <w:noProof/>
            <w:webHidden/>
          </w:rPr>
          <w:tab/>
        </w:r>
        <w:r w:rsidR="004814A7">
          <w:rPr>
            <w:noProof/>
            <w:webHidden/>
          </w:rPr>
          <w:fldChar w:fldCharType="begin"/>
        </w:r>
        <w:r w:rsidR="004814A7">
          <w:rPr>
            <w:noProof/>
            <w:webHidden/>
          </w:rPr>
          <w:instrText xml:space="preserve"> PAGEREF _Toc103083518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19EB763F" w14:textId="555221E7" w:rsidR="004814A7" w:rsidRDefault="00C55303">
      <w:pPr>
        <w:pStyle w:val="TableofFigures"/>
        <w:tabs>
          <w:tab w:val="right" w:leader="dot" w:pos="8777"/>
        </w:tabs>
        <w:rPr>
          <w:rFonts w:eastAsiaTheme="minorEastAsia"/>
          <w:noProof/>
          <w:lang w:eastAsia="sk-SK"/>
        </w:rPr>
      </w:pPr>
      <w:hyperlink w:anchor="_Toc103083519" w:history="1">
        <w:r w:rsidR="004814A7" w:rsidRPr="008E3F71">
          <w:rPr>
            <w:rStyle w:val="Hyperlink"/>
            <w:noProof/>
          </w:rPr>
          <w:t>Obr. 3 Persóna Zdravotná sestra</w:t>
        </w:r>
        <w:r w:rsidR="004814A7">
          <w:rPr>
            <w:noProof/>
            <w:webHidden/>
          </w:rPr>
          <w:tab/>
        </w:r>
        <w:r w:rsidR="004814A7">
          <w:rPr>
            <w:noProof/>
            <w:webHidden/>
          </w:rPr>
          <w:fldChar w:fldCharType="begin"/>
        </w:r>
        <w:r w:rsidR="004814A7">
          <w:rPr>
            <w:noProof/>
            <w:webHidden/>
          </w:rPr>
          <w:instrText xml:space="preserve"> PAGEREF _Toc103083519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79241671" w14:textId="061793E7" w:rsidR="004814A7" w:rsidRDefault="00C55303">
      <w:pPr>
        <w:pStyle w:val="TableofFigures"/>
        <w:tabs>
          <w:tab w:val="right" w:leader="dot" w:pos="8777"/>
        </w:tabs>
        <w:rPr>
          <w:rFonts w:eastAsiaTheme="minorEastAsia"/>
          <w:noProof/>
          <w:lang w:eastAsia="sk-SK"/>
        </w:rPr>
      </w:pPr>
      <w:hyperlink w:anchor="_Toc103083520" w:history="1">
        <w:r w:rsidR="004814A7" w:rsidRPr="008E3F71">
          <w:rPr>
            <w:rStyle w:val="Hyperlink"/>
            <w:noProof/>
          </w:rPr>
          <w:t>Obr. 4 Persóna Vedenie nemocnice</w:t>
        </w:r>
        <w:r w:rsidR="004814A7">
          <w:rPr>
            <w:noProof/>
            <w:webHidden/>
          </w:rPr>
          <w:tab/>
        </w:r>
        <w:r w:rsidR="004814A7">
          <w:rPr>
            <w:noProof/>
            <w:webHidden/>
          </w:rPr>
          <w:fldChar w:fldCharType="begin"/>
        </w:r>
        <w:r w:rsidR="004814A7">
          <w:rPr>
            <w:noProof/>
            <w:webHidden/>
          </w:rPr>
          <w:instrText xml:space="preserve"> PAGEREF _Toc103083520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787DD8CB" w14:textId="72B6B87B" w:rsidR="004814A7" w:rsidRDefault="00C55303">
      <w:pPr>
        <w:pStyle w:val="TableofFigures"/>
        <w:tabs>
          <w:tab w:val="right" w:leader="dot" w:pos="8777"/>
        </w:tabs>
        <w:rPr>
          <w:rFonts w:eastAsiaTheme="minorEastAsia"/>
          <w:noProof/>
          <w:lang w:eastAsia="sk-SK"/>
        </w:rPr>
      </w:pPr>
      <w:hyperlink w:anchor="_Toc103083521" w:history="1">
        <w:r w:rsidR="004814A7" w:rsidRPr="008E3F71">
          <w:rPr>
            <w:rStyle w:val="Hyperlink"/>
            <w:noProof/>
          </w:rPr>
          <w:t>Obr. 5 UML diagram prípadov použitia</w:t>
        </w:r>
        <w:r w:rsidR="004814A7">
          <w:rPr>
            <w:noProof/>
            <w:webHidden/>
          </w:rPr>
          <w:tab/>
        </w:r>
        <w:r w:rsidR="004814A7">
          <w:rPr>
            <w:noProof/>
            <w:webHidden/>
          </w:rPr>
          <w:fldChar w:fldCharType="begin"/>
        </w:r>
        <w:r w:rsidR="004814A7">
          <w:rPr>
            <w:noProof/>
            <w:webHidden/>
          </w:rPr>
          <w:instrText xml:space="preserve"> PAGEREF _Toc103083521 \h </w:instrText>
        </w:r>
        <w:r w:rsidR="004814A7">
          <w:rPr>
            <w:noProof/>
            <w:webHidden/>
          </w:rPr>
        </w:r>
        <w:r w:rsidR="004814A7">
          <w:rPr>
            <w:noProof/>
            <w:webHidden/>
          </w:rPr>
          <w:fldChar w:fldCharType="separate"/>
        </w:r>
        <w:r w:rsidR="004814A7">
          <w:rPr>
            <w:noProof/>
            <w:webHidden/>
          </w:rPr>
          <w:t>31</w:t>
        </w:r>
        <w:r w:rsidR="004814A7">
          <w:rPr>
            <w:noProof/>
            <w:webHidden/>
          </w:rPr>
          <w:fldChar w:fldCharType="end"/>
        </w:r>
      </w:hyperlink>
    </w:p>
    <w:p w14:paraId="0EF2EBBF" w14:textId="7AA0A69A" w:rsidR="004814A7" w:rsidRDefault="00C55303">
      <w:pPr>
        <w:pStyle w:val="TableofFigures"/>
        <w:tabs>
          <w:tab w:val="right" w:leader="dot" w:pos="8777"/>
        </w:tabs>
        <w:rPr>
          <w:rFonts w:eastAsiaTheme="minorEastAsia"/>
          <w:noProof/>
          <w:lang w:eastAsia="sk-SK"/>
        </w:rPr>
      </w:pPr>
      <w:hyperlink w:anchor="_Toc103083522" w:history="1">
        <w:r w:rsidR="004814A7" w:rsidRPr="008E3F71">
          <w:rPr>
            <w:rStyle w:val="Hyperlink"/>
            <w:noProof/>
          </w:rPr>
          <w:t>Obr. 6 UML diagram nasadenia</w:t>
        </w:r>
        <w:r w:rsidR="004814A7">
          <w:rPr>
            <w:noProof/>
            <w:webHidden/>
          </w:rPr>
          <w:tab/>
        </w:r>
        <w:r w:rsidR="004814A7">
          <w:rPr>
            <w:noProof/>
            <w:webHidden/>
          </w:rPr>
          <w:fldChar w:fldCharType="begin"/>
        </w:r>
        <w:r w:rsidR="004814A7">
          <w:rPr>
            <w:noProof/>
            <w:webHidden/>
          </w:rPr>
          <w:instrText xml:space="preserve"> PAGEREF _Toc103083522 \h </w:instrText>
        </w:r>
        <w:r w:rsidR="004814A7">
          <w:rPr>
            <w:noProof/>
            <w:webHidden/>
          </w:rPr>
        </w:r>
        <w:r w:rsidR="004814A7">
          <w:rPr>
            <w:noProof/>
            <w:webHidden/>
          </w:rPr>
          <w:fldChar w:fldCharType="separate"/>
        </w:r>
        <w:r w:rsidR="004814A7">
          <w:rPr>
            <w:noProof/>
            <w:webHidden/>
          </w:rPr>
          <w:t>32</w:t>
        </w:r>
        <w:r w:rsidR="004814A7">
          <w:rPr>
            <w:noProof/>
            <w:webHidden/>
          </w:rPr>
          <w:fldChar w:fldCharType="end"/>
        </w:r>
      </w:hyperlink>
    </w:p>
    <w:p w14:paraId="184AA594" w14:textId="37E5183F" w:rsidR="004814A7" w:rsidRDefault="00C55303">
      <w:pPr>
        <w:pStyle w:val="TableofFigures"/>
        <w:tabs>
          <w:tab w:val="right" w:leader="dot" w:pos="8777"/>
        </w:tabs>
        <w:rPr>
          <w:rFonts w:eastAsiaTheme="minorEastAsia"/>
          <w:noProof/>
          <w:lang w:eastAsia="sk-SK"/>
        </w:rPr>
      </w:pPr>
      <w:hyperlink w:anchor="_Toc103083523" w:history="1">
        <w:r w:rsidR="004814A7" w:rsidRPr="008E3F71">
          <w:rPr>
            <w:rStyle w:val="Hyperlink"/>
            <w:noProof/>
          </w:rPr>
          <w:t>Obr. 7 Obrázok grafického CD média</w:t>
        </w:r>
        <w:r w:rsidR="004814A7">
          <w:rPr>
            <w:noProof/>
            <w:webHidden/>
          </w:rPr>
          <w:tab/>
        </w:r>
        <w:r w:rsidR="004814A7">
          <w:rPr>
            <w:noProof/>
            <w:webHidden/>
          </w:rPr>
          <w:fldChar w:fldCharType="begin"/>
        </w:r>
        <w:r w:rsidR="004814A7">
          <w:rPr>
            <w:noProof/>
            <w:webHidden/>
          </w:rPr>
          <w:instrText xml:space="preserve"> PAGEREF _Toc103083523 \h </w:instrText>
        </w:r>
        <w:r w:rsidR="004814A7">
          <w:rPr>
            <w:noProof/>
            <w:webHidden/>
          </w:rPr>
        </w:r>
        <w:r w:rsidR="004814A7">
          <w:rPr>
            <w:noProof/>
            <w:webHidden/>
          </w:rPr>
          <w:fldChar w:fldCharType="separate"/>
        </w:r>
        <w:r w:rsidR="004814A7">
          <w:rPr>
            <w:noProof/>
            <w:webHidden/>
          </w:rPr>
          <w:t>40</w:t>
        </w:r>
        <w:r w:rsidR="004814A7">
          <w:rPr>
            <w:noProof/>
            <w:webHidden/>
          </w:rPr>
          <w:fldChar w:fldCharType="end"/>
        </w:r>
      </w:hyperlink>
    </w:p>
    <w:p w14:paraId="1CB424A5" w14:textId="02BED22C" w:rsidR="00500FD3" w:rsidRPr="00A829D8" w:rsidRDefault="001F79A8" w:rsidP="00281A87">
      <w:r w:rsidRPr="00A829D8">
        <w:fldChar w:fldCharType="end"/>
      </w:r>
    </w:p>
    <w:p w14:paraId="45EE9F9D" w14:textId="77777777" w:rsidR="00360FEC" w:rsidRPr="00A829D8" w:rsidRDefault="00360FEC" w:rsidP="00360FEC">
      <w:pPr>
        <w:pStyle w:val="1Nadpis"/>
        <w:numPr>
          <w:ilvl w:val="0"/>
          <w:numId w:val="0"/>
        </w:numPr>
        <w:ind w:left="360" w:hanging="360"/>
      </w:pPr>
      <w:bookmarkStart w:id="6" w:name="_Toc103083474"/>
      <w:r w:rsidRPr="00A829D8">
        <w:lastRenderedPageBreak/>
        <w:t>Zoznam tabuliek</w:t>
      </w:r>
      <w:bookmarkEnd w:id="6"/>
    </w:p>
    <w:p w14:paraId="2F44A621" w14:textId="3BA05AF9" w:rsidR="004814A7" w:rsidRDefault="00A553C9">
      <w:pPr>
        <w:pStyle w:val="TableofFigures"/>
        <w:tabs>
          <w:tab w:val="right" w:leader="dot" w:pos="8777"/>
        </w:tabs>
        <w:rPr>
          <w:rFonts w:eastAsiaTheme="minorEastAsia"/>
          <w:noProof/>
          <w:lang w:eastAsia="sk-SK"/>
        </w:rPr>
      </w:pPr>
      <w:r>
        <w:fldChar w:fldCharType="begin"/>
      </w:r>
      <w:r>
        <w:instrText xml:space="preserve"> TOC \h \z \c "Tab." </w:instrText>
      </w:r>
      <w:r>
        <w:fldChar w:fldCharType="separate"/>
      </w:r>
      <w:hyperlink w:anchor="_Toc103083524" w:history="1">
        <w:r w:rsidR="004814A7" w:rsidRPr="00F773FB">
          <w:rPr>
            <w:rStyle w:val="Hyperlink"/>
            <w:noProof/>
          </w:rPr>
          <w:t>Tab. 1 Používateľské požiadavky lekárov</w:t>
        </w:r>
        <w:r w:rsidR="004814A7">
          <w:rPr>
            <w:noProof/>
            <w:webHidden/>
          </w:rPr>
          <w:tab/>
        </w:r>
        <w:r w:rsidR="004814A7">
          <w:rPr>
            <w:noProof/>
            <w:webHidden/>
          </w:rPr>
          <w:fldChar w:fldCharType="begin"/>
        </w:r>
        <w:r w:rsidR="004814A7">
          <w:rPr>
            <w:noProof/>
            <w:webHidden/>
          </w:rPr>
          <w:instrText xml:space="preserve"> PAGEREF _Toc103083524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77A6157A" w14:textId="02439C97" w:rsidR="004814A7" w:rsidRDefault="00C55303">
      <w:pPr>
        <w:pStyle w:val="TableofFigures"/>
        <w:tabs>
          <w:tab w:val="right" w:leader="dot" w:pos="8777"/>
        </w:tabs>
        <w:rPr>
          <w:rFonts w:eastAsiaTheme="minorEastAsia"/>
          <w:noProof/>
          <w:lang w:eastAsia="sk-SK"/>
        </w:rPr>
      </w:pPr>
      <w:hyperlink w:anchor="_Toc103083525" w:history="1">
        <w:r w:rsidR="004814A7" w:rsidRPr="00F773FB">
          <w:rPr>
            <w:rStyle w:val="Hyperlink"/>
            <w:noProof/>
          </w:rPr>
          <w:t>Tab. 2 Používateľské požiadavky zdravotných sestier</w:t>
        </w:r>
        <w:r w:rsidR="004814A7">
          <w:rPr>
            <w:noProof/>
            <w:webHidden/>
          </w:rPr>
          <w:tab/>
        </w:r>
        <w:r w:rsidR="004814A7">
          <w:rPr>
            <w:noProof/>
            <w:webHidden/>
          </w:rPr>
          <w:fldChar w:fldCharType="begin"/>
        </w:r>
        <w:r w:rsidR="004814A7">
          <w:rPr>
            <w:noProof/>
            <w:webHidden/>
          </w:rPr>
          <w:instrText xml:space="preserve"> PAGEREF _Toc103083525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3992F330" w14:textId="7352826B" w:rsidR="004814A7" w:rsidRDefault="00C55303">
      <w:pPr>
        <w:pStyle w:val="TableofFigures"/>
        <w:tabs>
          <w:tab w:val="right" w:leader="dot" w:pos="8777"/>
        </w:tabs>
        <w:rPr>
          <w:rFonts w:eastAsiaTheme="minorEastAsia"/>
          <w:noProof/>
          <w:lang w:eastAsia="sk-SK"/>
        </w:rPr>
      </w:pPr>
      <w:hyperlink w:anchor="_Toc103083526" w:history="1">
        <w:r w:rsidR="004814A7" w:rsidRPr="00F773FB">
          <w:rPr>
            <w:rStyle w:val="Hyperlink"/>
            <w:noProof/>
          </w:rPr>
          <w:t>Tab. 3 Používateľské požiadavky vedenia nemocnice</w:t>
        </w:r>
        <w:r w:rsidR="004814A7">
          <w:rPr>
            <w:noProof/>
            <w:webHidden/>
          </w:rPr>
          <w:tab/>
        </w:r>
        <w:r w:rsidR="004814A7">
          <w:rPr>
            <w:noProof/>
            <w:webHidden/>
          </w:rPr>
          <w:fldChar w:fldCharType="begin"/>
        </w:r>
        <w:r w:rsidR="004814A7">
          <w:rPr>
            <w:noProof/>
            <w:webHidden/>
          </w:rPr>
          <w:instrText xml:space="preserve"> PAGEREF _Toc103083526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55885AAB" w14:textId="04511223" w:rsidR="004814A7" w:rsidRDefault="00C55303">
      <w:pPr>
        <w:pStyle w:val="TableofFigures"/>
        <w:tabs>
          <w:tab w:val="right" w:leader="dot" w:pos="8777"/>
        </w:tabs>
        <w:rPr>
          <w:rFonts w:eastAsiaTheme="minorEastAsia"/>
          <w:noProof/>
          <w:lang w:eastAsia="sk-SK"/>
        </w:rPr>
      </w:pPr>
      <w:hyperlink w:anchor="_Toc103083527" w:history="1">
        <w:r w:rsidR="004814A7" w:rsidRPr="00F773FB">
          <w:rPr>
            <w:rStyle w:val="Hyperlink"/>
            <w:noProof/>
          </w:rPr>
          <w:t>Tab. 4 Scenár použitia - Pridať meranie pacientovi</w:t>
        </w:r>
        <w:r w:rsidR="004814A7">
          <w:rPr>
            <w:noProof/>
            <w:webHidden/>
          </w:rPr>
          <w:tab/>
        </w:r>
        <w:r w:rsidR="004814A7">
          <w:rPr>
            <w:noProof/>
            <w:webHidden/>
          </w:rPr>
          <w:fldChar w:fldCharType="begin"/>
        </w:r>
        <w:r w:rsidR="004814A7">
          <w:rPr>
            <w:noProof/>
            <w:webHidden/>
          </w:rPr>
          <w:instrText xml:space="preserve"> PAGEREF _Toc103083527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6B0B30FA" w14:textId="2D5269B4" w:rsidR="004814A7" w:rsidRDefault="00C55303">
      <w:pPr>
        <w:pStyle w:val="TableofFigures"/>
        <w:tabs>
          <w:tab w:val="right" w:leader="dot" w:pos="8777"/>
        </w:tabs>
        <w:rPr>
          <w:rFonts w:eastAsiaTheme="minorEastAsia"/>
          <w:noProof/>
          <w:lang w:eastAsia="sk-SK"/>
        </w:rPr>
      </w:pPr>
      <w:hyperlink w:anchor="_Toc103083528" w:history="1">
        <w:r w:rsidR="004814A7" w:rsidRPr="00F773FB">
          <w:rPr>
            <w:rStyle w:val="Hyperlink"/>
            <w:noProof/>
          </w:rPr>
          <w:t>Tab. 5 Scenár použitia - Zaznamenať vizitu</w:t>
        </w:r>
        <w:r w:rsidR="004814A7">
          <w:rPr>
            <w:noProof/>
            <w:webHidden/>
          </w:rPr>
          <w:tab/>
        </w:r>
        <w:r w:rsidR="004814A7">
          <w:rPr>
            <w:noProof/>
            <w:webHidden/>
          </w:rPr>
          <w:fldChar w:fldCharType="begin"/>
        </w:r>
        <w:r w:rsidR="004814A7">
          <w:rPr>
            <w:noProof/>
            <w:webHidden/>
          </w:rPr>
          <w:instrText xml:space="preserve"> PAGEREF _Toc103083528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2762E560" w14:textId="6CE010AD" w:rsidR="004814A7" w:rsidRDefault="00C55303">
      <w:pPr>
        <w:pStyle w:val="TableofFigures"/>
        <w:tabs>
          <w:tab w:val="right" w:leader="dot" w:pos="8777"/>
        </w:tabs>
        <w:rPr>
          <w:rFonts w:eastAsiaTheme="minorEastAsia"/>
          <w:noProof/>
          <w:lang w:eastAsia="sk-SK"/>
        </w:rPr>
      </w:pPr>
      <w:hyperlink w:anchor="_Toc103083529" w:history="1">
        <w:r w:rsidR="004814A7" w:rsidRPr="00F773FB">
          <w:rPr>
            <w:rStyle w:val="Hyperlink"/>
            <w:noProof/>
          </w:rPr>
          <w:t>Tab. 6 Scenár použitia - Vyhľadať a pridať lekára na oddelenie</w:t>
        </w:r>
        <w:r w:rsidR="004814A7">
          <w:rPr>
            <w:noProof/>
            <w:webHidden/>
          </w:rPr>
          <w:tab/>
        </w:r>
        <w:r w:rsidR="004814A7">
          <w:rPr>
            <w:noProof/>
            <w:webHidden/>
          </w:rPr>
          <w:fldChar w:fldCharType="begin"/>
        </w:r>
        <w:r w:rsidR="004814A7">
          <w:rPr>
            <w:noProof/>
            <w:webHidden/>
          </w:rPr>
          <w:instrText xml:space="preserve"> PAGEREF _Toc103083529 \h </w:instrText>
        </w:r>
        <w:r w:rsidR="004814A7">
          <w:rPr>
            <w:noProof/>
            <w:webHidden/>
          </w:rPr>
        </w:r>
        <w:r w:rsidR="004814A7">
          <w:rPr>
            <w:noProof/>
            <w:webHidden/>
          </w:rPr>
          <w:fldChar w:fldCharType="separate"/>
        </w:r>
        <w:r w:rsidR="004814A7">
          <w:rPr>
            <w:noProof/>
            <w:webHidden/>
          </w:rPr>
          <w:t>30</w:t>
        </w:r>
        <w:r w:rsidR="004814A7">
          <w:rPr>
            <w:noProof/>
            <w:webHidden/>
          </w:rPr>
          <w:fldChar w:fldCharType="end"/>
        </w:r>
      </w:hyperlink>
    </w:p>
    <w:p w14:paraId="1251DAD3" w14:textId="180665C6" w:rsidR="00360FEC" w:rsidRPr="00A829D8" w:rsidRDefault="00A553C9" w:rsidP="00360FEC">
      <w:r>
        <w:rPr>
          <w:b/>
          <w:bCs/>
          <w:noProof/>
          <w:lang w:val="en-US"/>
        </w:rPr>
        <w:fldChar w:fldCharType="end"/>
      </w:r>
    </w:p>
    <w:p w14:paraId="69449C67" w14:textId="063C1729" w:rsidR="00360FEC" w:rsidRDefault="00360FEC" w:rsidP="00360FEC">
      <w:pPr>
        <w:pStyle w:val="1Nadpis"/>
        <w:numPr>
          <w:ilvl w:val="0"/>
          <w:numId w:val="0"/>
        </w:numPr>
        <w:ind w:left="360" w:hanging="360"/>
      </w:pPr>
      <w:bookmarkStart w:id="7" w:name="_Toc382476910"/>
      <w:bookmarkStart w:id="8" w:name="_Toc103083475"/>
      <w:r w:rsidRPr="00A829D8">
        <w:lastRenderedPageBreak/>
        <w:t xml:space="preserve">Zoznam </w:t>
      </w:r>
      <w:bookmarkEnd w:id="7"/>
      <w:r w:rsidRPr="00A829D8">
        <w:t>symbolov a</w:t>
      </w:r>
      <w:r w:rsidR="0080789B">
        <w:t> </w:t>
      </w:r>
      <w:r w:rsidRPr="00A829D8">
        <w:t>skratiek</w:t>
      </w:r>
      <w:bookmarkEnd w:id="8"/>
    </w:p>
    <w:p w14:paraId="4A513D09" w14:textId="6A36BF84" w:rsidR="0080789B" w:rsidRDefault="0080789B" w:rsidP="0080789B">
      <w:r>
        <w:t>OS</w:t>
      </w:r>
      <w:r w:rsidRPr="00A829D8">
        <w:tab/>
      </w:r>
      <w:r>
        <w:t xml:space="preserve">Operating System </w:t>
      </w:r>
    </w:p>
    <w:p w14:paraId="515E0C49" w14:textId="6F6578AA" w:rsidR="00C80843" w:rsidRDefault="00C80843" w:rsidP="0080789B">
      <w:r>
        <w:t>iOS</w:t>
      </w:r>
      <w:r>
        <w:tab/>
        <w:t>iPhone Operating System</w:t>
      </w:r>
    </w:p>
    <w:p w14:paraId="0D28739D" w14:textId="778E2A01" w:rsidR="00DD667F" w:rsidRPr="00A829D8" w:rsidRDefault="00DD667F" w:rsidP="0080789B">
      <w:r>
        <w:t>SDK</w:t>
      </w:r>
      <w:r>
        <w:tab/>
        <w:t>Software Development Kit</w:t>
      </w:r>
    </w:p>
    <w:p w14:paraId="5337AE38" w14:textId="6574C65C" w:rsidR="00E351D9" w:rsidRDefault="00E351D9" w:rsidP="0080789B">
      <w:r>
        <w:t>API</w:t>
      </w:r>
      <w:r w:rsidR="00DD667F">
        <w:tab/>
        <w:t>Application Programming Interface</w:t>
      </w:r>
    </w:p>
    <w:p w14:paraId="4BEA9DD9" w14:textId="45394ED5" w:rsidR="00EC78E9" w:rsidRDefault="00EC78E9" w:rsidP="0080789B">
      <w:r>
        <w:t>DOM</w:t>
      </w:r>
      <w:r>
        <w:tab/>
        <w:t>Document Object Model</w:t>
      </w:r>
    </w:p>
    <w:p w14:paraId="42921E37" w14:textId="1CFC2A5E" w:rsidR="00EC78E9" w:rsidRDefault="00EC78E9" w:rsidP="0080789B">
      <w:r>
        <w:t>NoSQL</w:t>
      </w:r>
      <w:r>
        <w:tab/>
        <w:t>Not only Structured Query Language</w:t>
      </w:r>
    </w:p>
    <w:p w14:paraId="72B9412A" w14:textId="6067EE80" w:rsidR="00911B54" w:rsidRDefault="00CA01BC" w:rsidP="0080789B">
      <w:r>
        <w:t>HTML</w:t>
      </w:r>
      <w:r w:rsidR="00911B54">
        <w:tab/>
        <w:t>HyperText Markup Language</w:t>
      </w:r>
    </w:p>
    <w:p w14:paraId="04E60224" w14:textId="3A8A6AE6" w:rsidR="00C80843" w:rsidRDefault="00CA01BC" w:rsidP="0080789B">
      <w:r>
        <w:t>CSS</w:t>
      </w:r>
      <w:r w:rsidR="00C80843">
        <w:tab/>
        <w:t>Cascading Style Sheets</w:t>
      </w:r>
    </w:p>
    <w:p w14:paraId="41EA5120" w14:textId="2A378BF7" w:rsidR="00C80843" w:rsidRDefault="00CA01BC" w:rsidP="0080789B">
      <w:r>
        <w:t>GPS</w:t>
      </w:r>
      <w:r w:rsidR="00C80843">
        <w:tab/>
        <w:t>Global Positioning System</w:t>
      </w:r>
    </w:p>
    <w:p w14:paraId="1DE30EE7" w14:textId="4FE41B89" w:rsidR="00CA01BC" w:rsidRPr="0080789B" w:rsidRDefault="00EC78E9" w:rsidP="0080789B">
      <w:r>
        <w:t>CSV</w:t>
      </w:r>
      <w:r w:rsidR="006656FE">
        <w:tab/>
        <w:t xml:space="preserve">Comma-separated values </w:t>
      </w:r>
    </w:p>
    <w:p w14:paraId="329E0832" w14:textId="77777777" w:rsidR="000345FC" w:rsidRPr="00A829D8" w:rsidRDefault="00270640" w:rsidP="00270640">
      <w:pPr>
        <w:pStyle w:val="1Nadpis"/>
        <w:numPr>
          <w:ilvl w:val="0"/>
          <w:numId w:val="0"/>
        </w:numPr>
        <w:ind w:left="360" w:hanging="360"/>
      </w:pPr>
      <w:bookmarkStart w:id="9" w:name="_Toc103083476"/>
      <w:r w:rsidRPr="00A829D8">
        <w:lastRenderedPageBreak/>
        <w:t>Úvod</w:t>
      </w:r>
      <w:bookmarkEnd w:id="9"/>
    </w:p>
    <w:p w14:paraId="346D8082" w14:textId="7F85B06B" w:rsidR="00270640" w:rsidRPr="00A829D8" w:rsidRDefault="00270640" w:rsidP="00281A87">
      <w:pPr>
        <w:jc w:val="both"/>
      </w:pPr>
    </w:p>
    <w:p w14:paraId="67E7C5C7" w14:textId="77777777" w:rsidR="0097005B" w:rsidRPr="00A829D8" w:rsidRDefault="00A56799" w:rsidP="00764113">
      <w:pPr>
        <w:pStyle w:val="1Nadpis"/>
      </w:pPr>
      <w:bookmarkStart w:id="10" w:name="_Toc103083477"/>
      <w:r w:rsidRPr="00A829D8">
        <w:lastRenderedPageBreak/>
        <w:t>Formulácia úlohy a</w:t>
      </w:r>
      <w:r w:rsidR="00A90107" w:rsidRPr="00A829D8">
        <w:t> cieľ práce</w:t>
      </w:r>
      <w:bookmarkEnd w:id="10"/>
    </w:p>
    <w:p w14:paraId="5D4DA0FA" w14:textId="062591A2" w:rsidR="00313222" w:rsidRDefault="00313222" w:rsidP="00281A87">
      <w:pPr>
        <w:jc w:val="both"/>
      </w:pPr>
    </w:p>
    <w:p w14:paraId="6A509C29" w14:textId="77777777" w:rsidR="00313222" w:rsidRPr="00A829D8" w:rsidRDefault="00313222" w:rsidP="00281A87">
      <w:pPr>
        <w:jc w:val="both"/>
      </w:pPr>
    </w:p>
    <w:p w14:paraId="62D5ED3D" w14:textId="24C42E38" w:rsidR="00B751A7" w:rsidRDefault="00B751A7" w:rsidP="00B751A7">
      <w:pPr>
        <w:pStyle w:val="1Nadpis"/>
      </w:pPr>
      <w:bookmarkStart w:id="11" w:name="_Toc103083478"/>
      <w:r w:rsidRPr="00A829D8">
        <w:lastRenderedPageBreak/>
        <w:t>Analýza s</w:t>
      </w:r>
      <w:r w:rsidR="00274B2D">
        <w:t>účasného stavu</w:t>
      </w:r>
      <w:bookmarkEnd w:id="11"/>
    </w:p>
    <w:p w14:paraId="152DEF04" w14:textId="4FAD8A3F" w:rsidR="000D2B19" w:rsidRDefault="000D2B19" w:rsidP="000D2B19">
      <w:pPr>
        <w:pStyle w:val="2Nadpis"/>
      </w:pPr>
      <w:bookmarkStart w:id="12" w:name="_Toc103083479"/>
      <w:r>
        <w:t>Mobilné operačné systémy</w:t>
      </w:r>
      <w:bookmarkEnd w:id="12"/>
    </w:p>
    <w:p w14:paraId="1BF041A7" w14:textId="533280B7" w:rsidR="000D2B19" w:rsidRDefault="000D2B19" w:rsidP="00D77CAC">
      <w:pPr>
        <w:ind w:firstLine="360"/>
      </w:pPr>
      <w:r>
        <w:t xml:space="preserve">Operačný systém (OS) je softvérové rozhranie, ktoré je zodpovedné za </w:t>
      </w:r>
      <w:r w:rsidR="007131A1">
        <w:t>správu a prevádzku hardvérových jednotiek a pomáha používateľovi tieto jednotky používať.</w:t>
      </w:r>
      <w:r w:rsidR="00D77CAC">
        <w:t xml:space="preserve"> Najznámejšie </w:t>
      </w:r>
      <w:r w:rsidR="002F4758">
        <w:t>mobilné OS na trhu sú Android</w:t>
      </w:r>
      <w:r w:rsidR="00C53FDC">
        <w:t xml:space="preserve">, </w:t>
      </w:r>
      <w:r w:rsidR="002F4758">
        <w:t>iOS</w:t>
      </w:r>
      <w:r w:rsidR="00C53FDC">
        <w:t>,</w:t>
      </w:r>
      <w:r w:rsidR="002F4758">
        <w:t xml:space="preserve"> Windows Phone OS</w:t>
      </w:r>
      <w:r w:rsidR="0041655A">
        <w:t xml:space="preserve"> </w:t>
      </w:r>
      <w:r w:rsidR="002F4758">
        <w:t>a</w:t>
      </w:r>
      <w:r w:rsidR="0041655A">
        <w:t> </w:t>
      </w:r>
      <w:r w:rsidR="002F4758">
        <w:t>Symbian</w:t>
      </w:r>
      <w:r w:rsidR="0041655A">
        <w:t xml:space="preserve"> </w:t>
      </w:r>
      <w:r w:rsidR="00B17235">
        <w:fldChar w:fldCharType="begin"/>
      </w:r>
      <w:r w:rsidR="00B17235">
        <w:instrText xml:space="preserve"> REF _Ref102507398 \r \h </w:instrText>
      </w:r>
      <w:r w:rsidR="00B17235">
        <w:fldChar w:fldCharType="separate"/>
      </w:r>
      <w:r w:rsidR="00B17235">
        <w:t>[8]</w:t>
      </w:r>
      <w:r w:rsidR="00B17235">
        <w:fldChar w:fldCharType="end"/>
      </w:r>
      <w:r w:rsidR="002F4758">
        <w:t>.</w:t>
      </w:r>
      <w:r w:rsidR="0041655A">
        <w:t xml:space="preserve"> V súčasnosti aj na Slovensku teda prevládaj</w:t>
      </w:r>
      <w:r w:rsidR="00B17235">
        <w:t xml:space="preserve">ú </w:t>
      </w:r>
      <w:r w:rsidR="0041655A">
        <w:t>dve</w:t>
      </w:r>
      <w:r w:rsidR="00B17235">
        <w:t xml:space="preserve"> najväčšie mobilné</w:t>
      </w:r>
      <w:r w:rsidR="0041655A">
        <w:t xml:space="preserve"> platformy</w:t>
      </w:r>
      <w:r w:rsidR="00B17235">
        <w:t xml:space="preserve"> a to </w:t>
      </w:r>
      <w:r w:rsidR="0041655A">
        <w:t>Android a iOS.</w:t>
      </w:r>
    </w:p>
    <w:p w14:paraId="14562BF7" w14:textId="77777777" w:rsidR="002431CA" w:rsidRDefault="00404A5C" w:rsidP="002431CA">
      <w:pPr>
        <w:keepNext/>
        <w:ind w:firstLine="360"/>
      </w:pPr>
      <w:r>
        <w:rPr>
          <w:noProof/>
        </w:rPr>
        <w:drawing>
          <wp:inline distT="0" distB="0" distL="0" distR="0" wp14:anchorId="03A85AC0" wp14:editId="184E06E6">
            <wp:extent cx="5143940" cy="289306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940" cy="2893064"/>
                    </a:xfrm>
                    <a:prstGeom prst="rect">
                      <a:avLst/>
                    </a:prstGeom>
                    <a:noFill/>
                    <a:ln>
                      <a:noFill/>
                    </a:ln>
                  </pic:spPr>
                </pic:pic>
              </a:graphicData>
            </a:graphic>
          </wp:inline>
        </w:drawing>
      </w:r>
    </w:p>
    <w:p w14:paraId="77DEC0CE" w14:textId="3BF9B8ED" w:rsidR="00404A5C" w:rsidRPr="000D2B19" w:rsidRDefault="002431CA" w:rsidP="002431CA">
      <w:pPr>
        <w:pStyle w:val="Caption"/>
      </w:pPr>
      <w:bookmarkStart w:id="13" w:name="_Toc103083517"/>
      <w:r>
        <w:t xml:space="preserve">Obr. </w:t>
      </w:r>
      <w:fldSimple w:instr=" SEQ Obr. \* ARABIC ">
        <w:r w:rsidR="00E6355C">
          <w:rPr>
            <w:noProof/>
          </w:rPr>
          <w:t>1</w:t>
        </w:r>
      </w:fldSimple>
      <w:r>
        <w:t xml:space="preserve"> Podiel mobilných OS na celosvetovom trhu 2018-2022</w:t>
      </w:r>
      <w:r w:rsidR="00C53FDC">
        <w:t xml:space="preserve"> </w:t>
      </w:r>
      <w:r w:rsidR="00C53FDC">
        <w:fldChar w:fldCharType="begin"/>
      </w:r>
      <w:r w:rsidR="00C53FDC">
        <w:instrText xml:space="preserve"> REF _Ref102509829 \r \h </w:instrText>
      </w:r>
      <w:r w:rsidR="00C53FDC">
        <w:fldChar w:fldCharType="separate"/>
      </w:r>
      <w:r w:rsidR="00C53FDC">
        <w:t>[9]</w:t>
      </w:r>
      <w:bookmarkEnd w:id="13"/>
      <w:r w:rsidR="00C53FDC">
        <w:fldChar w:fldCharType="end"/>
      </w:r>
      <w:r w:rsidR="00C53FDC" w:rsidRPr="000D2B19">
        <w:t xml:space="preserve"> </w:t>
      </w:r>
    </w:p>
    <w:p w14:paraId="58775F3D" w14:textId="08802F06" w:rsidR="000D2B19" w:rsidRDefault="000D2B19" w:rsidP="000D2B19">
      <w:pPr>
        <w:pStyle w:val="3Nadpis"/>
      </w:pPr>
      <w:bookmarkStart w:id="14" w:name="_Toc103083480"/>
      <w:r>
        <w:t>Android</w:t>
      </w:r>
      <w:bookmarkEnd w:id="14"/>
    </w:p>
    <w:p w14:paraId="08A07A43" w14:textId="74A2FF0C" w:rsidR="00CC4F6B" w:rsidRDefault="00705912" w:rsidP="00CC4F6B">
      <w:pPr>
        <w:ind w:firstLine="708"/>
        <w:jc w:val="both"/>
      </w:pPr>
      <w:r>
        <w:t xml:space="preserve">Operačný systém Android je základný stavebný prvok mobilného telefónu </w:t>
      </w:r>
      <w:r w:rsidR="009209E3">
        <w:t xml:space="preserve">vyvinutý primárne pre smartfóny a tablety spoločnosťou  Android Inc., </w:t>
      </w:r>
      <w:r w:rsidR="000614A0">
        <w:t>ktorý bol</w:t>
      </w:r>
      <w:r w:rsidR="009209E3">
        <w:t xml:space="preserve"> v roku 2005 zakúpený </w:t>
      </w:r>
      <w:r>
        <w:t>spoločnosťou Google. Momentálne ide o najrozširenejší operačný systém pre mobilné zariadenia</w:t>
      </w:r>
      <w:r w:rsidR="00E2659C">
        <w:t xml:space="preserve">, ktorý </w:t>
      </w:r>
      <w:r w:rsidR="00E2659C" w:rsidRPr="00E2659C">
        <w:t>je založený na jadre Linux 2.6.</w:t>
      </w:r>
      <w:r w:rsidR="00E2659C">
        <w:t xml:space="preserve"> </w:t>
      </w:r>
      <w:r w:rsidR="00E2659C" w:rsidRPr="00E2659C">
        <w:t>Android možno najlepšie opísať ako kompletný balík riešení, ktorý zahŕňa operačný systém, komponenty a aplikácie</w:t>
      </w:r>
      <w:r>
        <w:t xml:space="preserve"> </w:t>
      </w:r>
      <w:r w:rsidR="00CD47C8">
        <w:fldChar w:fldCharType="begin"/>
      </w:r>
      <w:r w:rsidR="00CD47C8">
        <w:instrText xml:space="preserve"> REF _Ref102636354 \r \h </w:instrText>
      </w:r>
      <w:r w:rsidR="00E2659C">
        <w:instrText xml:space="preserve"> \* MERGEFORMAT </w:instrText>
      </w:r>
      <w:r w:rsidR="00CD47C8">
        <w:fldChar w:fldCharType="separate"/>
      </w:r>
      <w:r w:rsidR="00CD47C8">
        <w:t>[10]</w:t>
      </w:r>
      <w:r w:rsidR="00CD47C8">
        <w:fldChar w:fldCharType="end"/>
      </w:r>
      <w:r w:rsidR="00976543">
        <w:t>.</w:t>
      </w:r>
    </w:p>
    <w:p w14:paraId="2C1F77BC" w14:textId="2E39E6CD" w:rsidR="00CC4F6B" w:rsidRPr="002431CA" w:rsidRDefault="00175324" w:rsidP="00CC4F6B">
      <w:pPr>
        <w:ind w:firstLine="708"/>
        <w:jc w:val="both"/>
      </w:pPr>
      <w:r>
        <w:t xml:space="preserve">Výhodou vývoja Android </w:t>
      </w:r>
      <w:r w:rsidR="004860DF">
        <w:t xml:space="preserve">aplikácií </w:t>
      </w:r>
      <w:r>
        <w:t>je určite flexibilita, pretože vo všeobecnosti Android predstavuje oveľa menej obmedzujúce prostredie oproti iným OS. Taktiež Google ponúka rozsiahlu základňu materálov pre rôzne úrovne vývojárov.</w:t>
      </w:r>
      <w:r w:rsidR="00230DC5">
        <w:t xml:space="preserve"> V súčasnosti spoločnosť Google už nie je taká zhovievavá pri publikácií aplikácie. Proces kontroly môže trvať aj týždeň, no pokiaľ nie sú porušené obsahové pravdilá spoločnosti, aplikácia dostane schválenie. Medzi nevýhody môžeme zaradiť náročné zabezpečenie kvality</w:t>
      </w:r>
      <w:r w:rsidR="00E35010">
        <w:t>, pretože veľká časť používateľov sa drží starších verzií OS, čo si vyžaduje zložitejšie testovanie, následkom čoho sa zvyšujú náklady pri vývoji</w:t>
      </w:r>
      <w:r w:rsidR="004860DF">
        <w:t xml:space="preserve"> </w:t>
      </w:r>
      <w:r w:rsidR="004860DF">
        <w:fldChar w:fldCharType="begin"/>
      </w:r>
      <w:r w:rsidR="004860DF">
        <w:instrText xml:space="preserve"> REF _Ref102651726 \r \h </w:instrText>
      </w:r>
      <w:r w:rsidR="004860DF">
        <w:fldChar w:fldCharType="separate"/>
      </w:r>
      <w:r w:rsidR="004860DF">
        <w:t>[12]</w:t>
      </w:r>
      <w:r w:rsidR="004860DF">
        <w:fldChar w:fldCharType="end"/>
      </w:r>
      <w:r w:rsidR="00E35010">
        <w:t xml:space="preserve">. </w:t>
      </w:r>
    </w:p>
    <w:p w14:paraId="73951710" w14:textId="14B7B73A" w:rsidR="000D2B19" w:rsidRDefault="000D2B19" w:rsidP="000D2B19">
      <w:pPr>
        <w:pStyle w:val="3Nadpis"/>
      </w:pPr>
      <w:bookmarkStart w:id="15" w:name="_Toc103083481"/>
      <w:r>
        <w:lastRenderedPageBreak/>
        <w:t>iOS</w:t>
      </w:r>
      <w:bookmarkEnd w:id="15"/>
    </w:p>
    <w:p w14:paraId="66FCDEB8" w14:textId="34BF29E6" w:rsidR="007140D3" w:rsidRDefault="007140D3" w:rsidP="00D42C95">
      <w:pPr>
        <w:ind w:firstLine="360"/>
        <w:jc w:val="both"/>
      </w:pPr>
      <w:r>
        <w:t>Mobilný operačný systém iOS je</w:t>
      </w:r>
      <w:r w:rsidR="00C73B44">
        <w:t xml:space="preserve"> </w:t>
      </w:r>
      <w:r w:rsidR="00C73B44" w:rsidRPr="00C73B44">
        <w:t>operačný systém pre iPhone, iPad a ďalšie mobilné zariadenia Apple.</w:t>
      </w:r>
      <w:r w:rsidR="007D4958">
        <w:t xml:space="preserve"> </w:t>
      </w:r>
      <w:r w:rsidR="007D4958" w:rsidRPr="007D4958">
        <w:t>Apple iOS, založený na Mac OS operačnom systéme, na ktorom beží rad stolných a prenosných počítačov Mac od spoločnosti Apple, je navrhnutý pre jednoduché a bezproblémové prepojenie medzi radom produktov Apple.</w:t>
      </w:r>
      <w:r w:rsidR="007D4958">
        <w:t xml:space="preserve"> </w:t>
      </w:r>
      <w:r w:rsidR="007D14F1">
        <w:t>Prvá verzia systému iOS bola vydaná v júni 2007, keď na trhu debutoval iPhone. iOS</w:t>
      </w:r>
      <w:r w:rsidR="00C73B44">
        <w:t xml:space="preserve"> </w:t>
      </w:r>
      <w:r w:rsidR="007D14F1">
        <w:t>je operačný systém odvodený od Unixu, ktorý poháňa všetky mobilné zariadenia Apple. Názov iOS nebol oficiálne použitý pre softvér až do roku 2008, keď spoločnosť Apple vydala súpravu na vývoj softvéru pre iPhone</w:t>
      </w:r>
      <w:r w:rsidR="00C923E9">
        <w:t xml:space="preserve"> (</w:t>
      </w:r>
      <w:r w:rsidR="00C923E9" w:rsidRPr="00C923E9">
        <w:t>SDK</w:t>
      </w:r>
      <w:r w:rsidR="00C923E9">
        <w:t>)</w:t>
      </w:r>
      <w:r w:rsidR="007D14F1">
        <w:t>, ktorá umožňuje všetkým tvorcom aplikácií vytvárať aplikácie pre túto platformu</w:t>
      </w:r>
      <w:r w:rsidR="00976543">
        <w:t xml:space="preserve"> </w:t>
      </w:r>
      <w:r w:rsidR="00976543">
        <w:fldChar w:fldCharType="begin"/>
      </w:r>
      <w:r w:rsidR="00976543">
        <w:instrText xml:space="preserve"> REF _Ref102650136 \r \h </w:instrText>
      </w:r>
      <w:r w:rsidR="00D42C95">
        <w:instrText xml:space="preserve"> \* MERGEFORMAT </w:instrText>
      </w:r>
      <w:r w:rsidR="00976543">
        <w:fldChar w:fldCharType="separate"/>
      </w:r>
      <w:r w:rsidR="00976543">
        <w:t>[11]</w:t>
      </w:r>
      <w:r w:rsidR="00976543">
        <w:fldChar w:fldCharType="end"/>
      </w:r>
      <w:r w:rsidR="007D14F1">
        <w:t>.</w:t>
      </w:r>
      <w:r w:rsidR="00976543">
        <w:t xml:space="preserve"> </w:t>
      </w:r>
    </w:p>
    <w:p w14:paraId="300AD2EF" w14:textId="30F16A2F" w:rsidR="004860DF" w:rsidRPr="007140D3" w:rsidRDefault="004860DF" w:rsidP="00D42C95">
      <w:pPr>
        <w:ind w:firstLine="360"/>
        <w:jc w:val="both"/>
      </w:pPr>
      <w:r w:rsidRPr="004860DF">
        <w:t>Vývoj mobilných aplikácií pre iOS je veľmi žiadaný, pretože tieto aplikácie vždy fungujú mimoriadne dobre. Táto platforma je rýchla, spoľahlivá a ľahko použiteľná</w:t>
      </w:r>
      <w:r w:rsidR="00D42C95">
        <w:t xml:space="preserve">. Taktiež </w:t>
      </w:r>
      <w:r w:rsidR="00D42C95" w:rsidRPr="00D42C95">
        <w:t>Apple poskytuje vývojárom podrobné pokyny na vytvorenie používateľského rozhrania pre ich aplikácie.</w:t>
      </w:r>
      <w:r w:rsidR="00AA3F49">
        <w:t xml:space="preserve"> Veľkou nevýhodou pre vývojárov natívnych aplikácií určite sú prísne požiadavky na vývojové prostredie. Pre vývoj je potrebné použiť softvér, ako napríklad Xcode, ktorý beží iba na Macu. Problém môže nastať aj pri vydávaní aplikácie. Aplikácia môže byť odmietnutá aj keď neporušuje žiadne pravidlá</w:t>
      </w:r>
      <w:r w:rsidR="006F5624">
        <w:t xml:space="preserve">, stačí ak nie je dostatočne relevantná alebo užitočná </w:t>
      </w:r>
      <w:r w:rsidR="006F5624">
        <w:fldChar w:fldCharType="begin"/>
      </w:r>
      <w:r w:rsidR="006F5624">
        <w:instrText xml:space="preserve"> REF _Ref102651726 \r \h </w:instrText>
      </w:r>
      <w:r w:rsidR="006F5624">
        <w:fldChar w:fldCharType="separate"/>
      </w:r>
      <w:r w:rsidR="006F5624">
        <w:t>[12]</w:t>
      </w:r>
      <w:r w:rsidR="006F5624">
        <w:fldChar w:fldCharType="end"/>
      </w:r>
      <w:r w:rsidR="006F5624">
        <w:t>.</w:t>
      </w:r>
      <w:r w:rsidR="00AA3F49">
        <w:t xml:space="preserve"> </w:t>
      </w:r>
    </w:p>
    <w:p w14:paraId="0A62BBAC" w14:textId="0ED7A68F" w:rsidR="0071163F" w:rsidRDefault="0071163F" w:rsidP="0071163F">
      <w:pPr>
        <w:pStyle w:val="2Nadpis"/>
      </w:pPr>
      <w:bookmarkStart w:id="16" w:name="_Toc103083482"/>
      <w:r>
        <w:t>Mobilné aplikácie a technológie</w:t>
      </w:r>
      <w:bookmarkEnd w:id="16"/>
    </w:p>
    <w:p w14:paraId="35074337" w14:textId="1C262435" w:rsidR="0071163F" w:rsidRDefault="00AA1C69" w:rsidP="001D1742">
      <w:pPr>
        <w:ind w:firstLine="360"/>
        <w:jc w:val="both"/>
      </w:pPr>
      <w:r>
        <w:t xml:space="preserve">V súčasnosti hýbu mobilné aplikácie svetom. Aj naše najmenšie aspekty života sú nimi ovplyvnené. </w:t>
      </w:r>
      <w:r w:rsidR="0036617A">
        <w:t>V dnešnom svete existujú mobilné aplikácie prakticky na čokoľvek.</w:t>
      </w:r>
      <w:r w:rsidR="00521E19">
        <w:t xml:space="preserve"> Pri takej veľkej konkurencii sa pri vývoji kladie oveľa väčší dôraz na kvalitu, precíznosť, funkčnosť a ďalšie iné parametre, ktoré presviedčajú potencionálnych používateľov</w:t>
      </w:r>
      <w:r w:rsidR="009800FA">
        <w:t xml:space="preserve"> k ich použitiu</w:t>
      </w:r>
      <w:r w:rsidR="000039E4">
        <w:t>.</w:t>
      </w:r>
      <w:r w:rsidR="00521E19">
        <w:t xml:space="preserve"> </w:t>
      </w:r>
      <w:r w:rsidR="0036617A">
        <w:t xml:space="preserve">Je preto veľmi dôležité </w:t>
      </w:r>
      <w:r w:rsidR="004C4844">
        <w:t>byť čo najviac informovaný o trendoch vo vývoji mobilných aplikácií.</w:t>
      </w:r>
      <w:r w:rsidR="008945CF">
        <w:t xml:space="preserve"> Vytváranie mobilných aplikácií je možné vykonať použitím viacerých metód. Potreby a ciele každého projektu sú iné, a preto sa podľa toho vždy mení aj prístup.</w:t>
      </w:r>
      <w:r w:rsidR="004C4844">
        <w:t xml:space="preserve"> </w:t>
      </w:r>
      <w:r w:rsidR="00F13655">
        <w:t>Na výber je jedna z týchto možností</w:t>
      </w:r>
      <w:r w:rsidR="008945CF">
        <w:t xml:space="preserve">: </w:t>
      </w:r>
      <w:r w:rsidR="00F41CBF">
        <w:t>natívny, hybridný a multiplatformový prístup.</w:t>
      </w:r>
    </w:p>
    <w:p w14:paraId="7E47D87F" w14:textId="3EAC4937" w:rsidR="00F41CBF" w:rsidRDefault="00F41CBF" w:rsidP="00F41CBF">
      <w:pPr>
        <w:pStyle w:val="3Nadpis"/>
      </w:pPr>
      <w:bookmarkStart w:id="17" w:name="_Toc103083483"/>
      <w:r>
        <w:t>Natívny prístup</w:t>
      </w:r>
      <w:bookmarkEnd w:id="17"/>
    </w:p>
    <w:p w14:paraId="7281A38F" w14:textId="0D4063C4" w:rsidR="00F41CBF" w:rsidRDefault="001D1742" w:rsidP="00CF7656">
      <w:pPr>
        <w:ind w:firstLine="708"/>
        <w:jc w:val="both"/>
      </w:pPr>
      <w:r>
        <w:t>Natívne aplikácie sa vyznačujú tým, že sú vytvorené špeciálne pre konkrétny operačný systém</w:t>
      </w:r>
      <w:r w:rsidR="00106F5D">
        <w:t>, ako sú</w:t>
      </w:r>
      <w:r>
        <w:t xml:space="preserve"> </w:t>
      </w:r>
      <w:r w:rsidR="00106F5D">
        <w:t xml:space="preserve">Android či iOS, </w:t>
      </w:r>
      <w:r>
        <w:t xml:space="preserve">s využitím programovacích jazykov špecifických pre platformu. </w:t>
      </w:r>
      <w:r w:rsidR="00C8300E">
        <w:t>P</w:t>
      </w:r>
      <w:r w:rsidR="009119B4">
        <w:t>ri procese</w:t>
      </w:r>
      <w:r w:rsidR="00106F5D">
        <w:t xml:space="preserve"> vývoj</w:t>
      </w:r>
      <w:r w:rsidR="00C8300E">
        <w:t>a</w:t>
      </w:r>
      <w:r w:rsidR="00106F5D">
        <w:t xml:space="preserve"> takýchto aplikácií</w:t>
      </w:r>
      <w:r w:rsidR="00C8300E">
        <w:t xml:space="preserve"> alebo softvéru pre Android</w:t>
      </w:r>
      <w:r w:rsidR="00106F5D">
        <w:t xml:space="preserve"> sa </w:t>
      </w:r>
      <w:r w:rsidR="00C8300E">
        <w:t>využíva Java alebo Kotlin, v prípade iOS ide o Objective-C alebo Swift.</w:t>
      </w:r>
      <w:r w:rsidR="00877A46">
        <w:t xml:space="preserve"> </w:t>
      </w:r>
      <w:r w:rsidR="00C8300E">
        <w:t xml:space="preserve">Vývoj natívnych mobilných aplikácií je ideálny, ak chceme poskytnúť čo najlepší používateľský zážitok z hľadiska vzhľadu a celkového dojmu z aplikácie. </w:t>
      </w:r>
      <w:r w:rsidR="00877A46">
        <w:t>Pri vývoji získavajú vývojári prístup ku kompletnej sade možností a funkcií zariadenia</w:t>
      </w:r>
      <w:r w:rsidR="009119B4">
        <w:t xml:space="preserve">, keďže </w:t>
      </w:r>
      <w:r w:rsidR="00877A46">
        <w:t>tvorba</w:t>
      </w:r>
      <w:r w:rsidR="009119B4">
        <w:t xml:space="preserve"> takýchto aplikácií </w:t>
      </w:r>
      <w:r w:rsidR="00877A46">
        <w:t xml:space="preserve">umožňuje </w:t>
      </w:r>
      <w:r w:rsidR="009119B4">
        <w:t xml:space="preserve">využívať primarné hardvérové prvky smartfónov, sko sú senzory </w:t>
      </w:r>
      <w:r w:rsidR="009119B4">
        <w:lastRenderedPageBreak/>
        <w:t>priblíženi</w:t>
      </w:r>
      <w:r w:rsidR="00CB0B9E">
        <w:t>a</w:t>
      </w:r>
      <w:r w:rsidR="009119B4">
        <w:t>, fotoaparát, mirofón a GPS.</w:t>
      </w:r>
      <w:r w:rsidR="00C364EC">
        <w:t xml:space="preserve"> </w:t>
      </w:r>
      <w:r w:rsidR="00253911">
        <w:t>Medzi výhody natívnych aplikácií určite patrí vysoká rýchlosť, keďže neprichádzajú so zložitým kódom ako hybridné a miltiplatformové aplikácie, kde sa kód musí prispôsobovať viacerým platformám. V tomto prípade sa väčšina prvkov aplikácie zobrazuje pomerne rýchlo, pretože sa vopred načí</w:t>
      </w:r>
      <w:r w:rsidR="00F1177B">
        <w:t>tajú. Jednou z významných výhod je, že fungujú bezchybne aj bez pripojenia k internetu. Zaisťuje to používateľom väčšie pohodlie a prístup ku všetkým funkciám aj v režime lietadlo či offline prostredí.</w:t>
      </w:r>
      <w:r w:rsidR="005E6C2C">
        <w:t xml:space="preserve"> Správa dvoch rôznych kódových báz je určite náročnejšia v porovnaní s jednou kódovou bázou, a tak môžeme povedať, že natívne aplikácie majú minimálny výskyt chýb.</w:t>
      </w:r>
      <w:r w:rsidR="009B03CC">
        <w:t xml:space="preserve"> Optimalizácia pri vývoji na konkrétnu platformu zaisťuje vysoký výkon. Okrem toho sú tieto aplikácie zostavené pomocou základných programovacích jazykov a rozhraní API, vďaka čomu sú eketívnejšie</w:t>
      </w:r>
      <w:r w:rsidR="004B3F6E">
        <w:t xml:space="preserve"> a intuitívnejšie. Medzi nevýhody vývoja natívnych aplikácií určite môžeme zaradiť vysoké náklady na údržbu, ktoré môžu byť dokonca vyššie ako samotný vývoj, ktorý je už aj tak sám o sebe dosť nákladný, keďže je potrebné nájsť vývojárov, ktorí dokážu vyvíjať natívne aplikácie naraz na viacerých platformách</w:t>
      </w:r>
      <w:r w:rsidR="00CB0B9E">
        <w:t>, čo vyžaduje veľa času, úsilia, zdrojov</w:t>
      </w:r>
      <w:r w:rsidR="00ED5833">
        <w:t>,</w:t>
      </w:r>
      <w:r w:rsidR="00CB0B9E">
        <w:t xml:space="preserve"> ale aj už spomínaných nákladov</w:t>
      </w:r>
      <w:r w:rsidR="004B3F6E">
        <w:t xml:space="preserve">. </w:t>
      </w:r>
      <w:r w:rsidR="006A5088">
        <w:t>Tvorbu natívnej aplikácie môžeme zvažovať, ak máme dostatok času</w:t>
      </w:r>
      <w:r w:rsidR="008539CA">
        <w:t xml:space="preserve"> </w:t>
      </w:r>
      <w:r w:rsidR="006A5088">
        <w:t xml:space="preserve">a financií, </w:t>
      </w:r>
      <w:r w:rsidR="00ED5833">
        <w:t>alebo</w:t>
      </w:r>
      <w:r w:rsidR="006A5088">
        <w:t xml:space="preserve"> potrebujeme kódovať len pre jednu platformu. Vysoká rýchlosť a výkon sa určite zíjdu pri </w:t>
      </w:r>
      <w:r w:rsidR="008539CA">
        <w:t>tvorbe hier a animácií. Rozhodujúcim by mohla byť aj potreba pridať funkcie špecifické pre zariadenie, ako GPS či fotoaparát</w:t>
      </w:r>
      <w:r w:rsidR="0028383C">
        <w:t xml:space="preserve"> </w:t>
      </w:r>
      <w:r w:rsidR="00323ADD">
        <w:fldChar w:fldCharType="begin"/>
      </w:r>
      <w:r w:rsidR="00323ADD">
        <w:instrText xml:space="preserve"> REF _Ref102472249 \r \h </w:instrText>
      </w:r>
      <w:r w:rsidR="00323ADD">
        <w:fldChar w:fldCharType="separate"/>
      </w:r>
      <w:r w:rsidR="00323ADD">
        <w:t>[7]</w:t>
      </w:r>
      <w:r w:rsidR="00323ADD">
        <w:fldChar w:fldCharType="end"/>
      </w:r>
      <w:r w:rsidR="0028383C">
        <w:t>.</w:t>
      </w:r>
    </w:p>
    <w:p w14:paraId="4DCEF1EA" w14:textId="71B1972A" w:rsidR="00F41CBF" w:rsidRDefault="00F41CBF" w:rsidP="001D1742">
      <w:pPr>
        <w:pStyle w:val="3Nadpis"/>
        <w:jc w:val="both"/>
      </w:pPr>
      <w:bookmarkStart w:id="18" w:name="_Toc103083484"/>
      <w:r>
        <w:t>Hybridný prístup</w:t>
      </w:r>
      <w:bookmarkEnd w:id="18"/>
    </w:p>
    <w:p w14:paraId="0EE0C090" w14:textId="62EA6174" w:rsidR="00EA6FAF" w:rsidRPr="00BB1F3A" w:rsidRDefault="00235F6F" w:rsidP="00C60186">
      <w:pPr>
        <w:ind w:firstLine="708"/>
        <w:jc w:val="both"/>
      </w:pPr>
      <w:r>
        <w:t xml:space="preserve">Vývoj hybridných aplikácií je kombináciou natívnych a webových riešení, kde vývojári vkladajú kód napísaný v jazykoch pre vývoj webu ako HTML, CSS a JavaScript do natívnej aplikácie pomocou doplnkov ako Apache Cordova </w:t>
      </w:r>
      <w:r w:rsidR="00BB1F3A">
        <w:t>či Ionic</w:t>
      </w:r>
      <w:r w:rsidR="00BB1F3A" w:rsidRPr="00BB1F3A">
        <w:t>'</w:t>
      </w:r>
      <w:r w:rsidR="00BB1F3A">
        <w:t xml:space="preserve">s Capacitor. </w:t>
      </w:r>
      <w:r w:rsidR="00CD71C2">
        <w:t>Po stiahnutí aplikácie a lokálnej inštalácií sa dokáže pripojiť k všetkým funkciám, ktoré mobilná platforma poskytuje.</w:t>
      </w:r>
      <w:r w:rsidR="00C64495">
        <w:t xml:space="preserve"> </w:t>
      </w:r>
      <w:r w:rsidR="00D80A68">
        <w:t>Pri vývoji hybridných aplikácií sa kód píše iba raz. Takýto kód je možné použiť na viacerých platformách, čo zabezpečuje rýchly vývoj a uvedenie aplikácie na trh v pomerne krátkom čase</w:t>
      </w:r>
      <w:r w:rsidR="00FD6318">
        <w:t xml:space="preserve"> a s</w:t>
      </w:r>
      <w:r w:rsidR="00217C1A">
        <w:t> </w:t>
      </w:r>
      <w:r w:rsidR="00FD6318">
        <w:t>minimálnymi</w:t>
      </w:r>
      <w:r w:rsidR="00217C1A">
        <w:t xml:space="preserve"> </w:t>
      </w:r>
      <w:r w:rsidR="00FD6318">
        <w:t>nákladmi</w:t>
      </w:r>
      <w:r w:rsidR="00D80A68">
        <w:t xml:space="preserve">. </w:t>
      </w:r>
      <w:r w:rsidR="002E770D">
        <w:t>Keďže sú tieto aplikácie založené na webov</w:t>
      </w:r>
      <w:r w:rsidR="00ED5833">
        <w:t>ých</w:t>
      </w:r>
      <w:r w:rsidR="002E770D">
        <w:t xml:space="preserve"> technológi</w:t>
      </w:r>
      <w:r w:rsidR="00ED5833">
        <w:t>ách</w:t>
      </w:r>
      <w:r w:rsidR="002E770D">
        <w:t xml:space="preserve">, sú jednoduchšie na udržiavanie a údržbu. </w:t>
      </w:r>
      <w:r w:rsidR="00676B54">
        <w:t>Keďže hybridné aplikácie majú nasadený jeden kód a existujú funkcie, ktoré sú použiteľné len pre konkrétny operačný systém alebo nefungujú dokonale na iných systémoch, môže dôjsť k nezrovnalostiam, kedy je potrebné hľadať vhodnejšiu alternatívu. S tým je úzko spojená</w:t>
      </w:r>
      <w:r w:rsidR="00A636AF">
        <w:t xml:space="preserve"> potreb</w:t>
      </w:r>
      <w:r w:rsidR="00676B54">
        <w:t>a</w:t>
      </w:r>
      <w:r w:rsidR="00A636AF">
        <w:t xml:space="preserve"> testovať aplikáciu na rôznych zariadeniach kvôli kompatibilite na platformách Android a iOS, a teda niečo, čo sme považovali za výhodu, je aj nevýhodou. Medzi nevýhodu oproti natívnym aplikáciám môžeme považovať aj nutnosť internetového pripojenia. Len zriedka hybridné aplikácie podporujú offline verziu. </w:t>
      </w:r>
      <w:r w:rsidR="00EA6FAF">
        <w:t xml:space="preserve">Hybridné aplikácie integrujú výhody webových a natívnych aplikácií, a tak prinášajú to najlepšie pre používateľa na platformách Android a iOS. </w:t>
      </w:r>
      <w:r w:rsidR="0097552C">
        <w:t xml:space="preserve">Vývoj hybridnej aplikácie je na zváženie, ak je na tvorbu nedostatok času a finančných prostriedkov a chceme </w:t>
      </w:r>
      <w:r w:rsidR="0097552C">
        <w:lastRenderedPageBreak/>
        <w:t>využívať natívne funkcie zariadenia.</w:t>
      </w:r>
      <w:r w:rsidR="00BF0B0B">
        <w:t xml:space="preserve"> Určite ide o jasnú voľbu pri tvorbe webovej a mobilnej aplikácie súčasne</w:t>
      </w:r>
      <w:r w:rsidR="005659A7">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53E98349" w14:textId="4280104F" w:rsidR="00F41CBF" w:rsidRDefault="00F41CBF" w:rsidP="00C60186">
      <w:pPr>
        <w:pStyle w:val="3Nadpis"/>
        <w:jc w:val="both"/>
      </w:pPr>
      <w:bookmarkStart w:id="19" w:name="_Toc103083485"/>
      <w:r>
        <w:t>Multiplatformový prístup</w:t>
      </w:r>
      <w:bookmarkEnd w:id="19"/>
    </w:p>
    <w:p w14:paraId="36981770" w14:textId="0D4CC6E0" w:rsidR="008A2748" w:rsidRDefault="0097552C" w:rsidP="00C60186">
      <w:pPr>
        <w:jc w:val="both"/>
      </w:pPr>
      <w:r>
        <w:t>Najprv je dôležité podotknúť, že hybridné a multiplatformové aplikácie nie sú to isté.</w:t>
      </w:r>
      <w:r w:rsidR="00D946A5">
        <w:t xml:space="preserve"> Multiplatformový prístup umožňuje vývojárom napísať kód raz a použiť ho na rôzne platformy. </w:t>
      </w:r>
      <w:r w:rsidR="00C60186">
        <w:t>Je to najlepší prístup pre lacné vlastné aplikácie s bezpečnými, stabilnými, ľahko udržiavateľnými a opakovateľnými funkciami. Existuje mnoho rámcov na vývoj takýchto aplikácií, ktoré pomáhajú</w:t>
      </w:r>
      <w:r w:rsidR="00436B74">
        <w:t xml:space="preserve"> dosiahnúť pocit a používateľský zážitok podobný natívnej aplikácií. Najčastejšie využívanými sú React </w:t>
      </w:r>
      <w:r w:rsidR="00CA732C">
        <w:t>Native, Xamarin a Flutter.</w:t>
      </w:r>
      <w:r w:rsidR="00E87B9C">
        <w:t xml:space="preserve"> </w:t>
      </w:r>
      <w:r w:rsidR="00924A4F">
        <w:t>Medzi výhody multiplatformových aplikácií</w:t>
      </w:r>
      <w:r w:rsidR="00EC5A7E">
        <w:t xml:space="preserve"> určite patrí opätovná použiteľnosť kódu, takže nie je potrebné písať osobitne kód pre Android a iOS. S tým súvisí aj výhoda rýchleho a bezproblémového vývoja</w:t>
      </w:r>
      <w:r w:rsidR="00E94C1F">
        <w:t>, či</w:t>
      </w:r>
      <w:r w:rsidR="00EC5A7E">
        <w:t xml:space="preserve"> nízkych nákladov na vývoj takejto aplikácie. </w:t>
      </w:r>
      <w:r w:rsidR="00E94C1F">
        <w:t>Keďže multiplatformové aplikácie majú len jednu kódovú základňu, testovanie, nasadzovanie či aktualizácie aplikácie sú oveľa jednoduchšie a ponúkajú vyššiu presnosť a kvalitu oproti natívnemu prístupu</w:t>
      </w:r>
      <w:r w:rsidR="007D28CA">
        <w:t>,</w:t>
      </w:r>
      <w:r w:rsidR="00E94C1F">
        <w:t xml:space="preserve"> kde je takáto údržba zložitejšia. </w:t>
      </w:r>
      <w:r w:rsidR="00EC0AA1">
        <w:t>Medzi nevýhody môžeme v niektorých prípadoch zaradiť výkon aplikácie. Ak by sme porovnali dve aplikácie, jednu natívnu a jednu multiplatformovú s rovnakými funkciami, tak je pravdepodobné, že natívna bude rýchlejšia.</w:t>
      </w:r>
      <w:r w:rsidR="00E94C1F">
        <w:t xml:space="preserve"> </w:t>
      </w:r>
      <w:r w:rsidR="00D22523">
        <w:t xml:space="preserve">Multiplatformové aplikácie taktiež nie sú schopné naplno využiť natívne funkcie. Je to zapríčinené najmä rôznymi rozloženiami obrazovky a rôznymi platformami. Tento spôsob vývoja sa najviac oplatí ak </w:t>
      </w:r>
      <w:r w:rsidR="0002327B">
        <w:t>potrebujeme zacieliť na používateľov aplikácií pre Android aj iOS a máme obmedzené zdroje, čas aj rozpočet. Aplikácia, ktorú chceme vytvárať by nemala byť príliš zložitá a nepotrebuje funkcie, ktoré sa medzi rozdielnymi platfo</w:t>
      </w:r>
      <w:r w:rsidR="0014228F">
        <w:t>r</w:t>
      </w:r>
      <w:r w:rsidR="0002327B">
        <w:t>mami líšia</w:t>
      </w:r>
      <w:r w:rsidR="0028383C">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0EE92CD2" w14:textId="1B2790C8" w:rsidR="003507E4" w:rsidRDefault="003507E4" w:rsidP="003507E4">
      <w:pPr>
        <w:pStyle w:val="2Nadpis"/>
      </w:pPr>
      <w:bookmarkStart w:id="20" w:name="_Toc103083486"/>
      <w:r>
        <w:t>React Native</w:t>
      </w:r>
      <w:bookmarkEnd w:id="20"/>
    </w:p>
    <w:p w14:paraId="2844818C" w14:textId="3F5B043B" w:rsidR="005B4D8A" w:rsidRDefault="00167B9C" w:rsidP="005B4D8A">
      <w:pPr>
        <w:ind w:firstLine="360"/>
        <w:jc w:val="both"/>
      </w:pPr>
      <w:r>
        <w:t xml:space="preserve">React je knižnica JavaScriptu na vytváranie rýchlych a interaktívnych používateľských rozhraní. </w:t>
      </w:r>
      <w:r w:rsidR="00804463">
        <w:t>Prevádzkuje</w:t>
      </w:r>
      <w:r w:rsidR="00804463" w:rsidRPr="00804463">
        <w:t xml:space="preserve"> ho Meta (predtým Facebook) a komunita jednotlivých vývojárov a spoločností.</w:t>
      </w:r>
      <w:r w:rsidR="00804463">
        <w:t xml:space="preserve"> </w:t>
      </w:r>
      <w:r w:rsidR="00804463" w:rsidRPr="00804463">
        <w:t xml:space="preserve">Aj keď je React skôr knižnica než jazyk, je </w:t>
      </w:r>
      <w:r w:rsidR="00804463">
        <w:t>momentálne najpoužívanejší</w:t>
      </w:r>
      <w:r w:rsidR="00804463" w:rsidRPr="00804463">
        <w:t xml:space="preserve"> pri vývoji webových aplikácií.</w:t>
      </w:r>
      <w:r w:rsidR="00804463">
        <w:t xml:space="preserve"> </w:t>
      </w:r>
      <w:r>
        <w:t>React Native je rámec založený na Reacte</w:t>
      </w:r>
      <w:r w:rsidR="00932AF0">
        <w:t>, ktorý sa zameriava na vykresľovanie mobilných aplikácií na všetkých zariadeniach.</w:t>
      </w:r>
      <w:r w:rsidR="001B663F">
        <w:t xml:space="preserve"> Ako aj sami tvorcovia Reactu hovoria: „Naučte sa raz, píšte kdekoľvek“</w:t>
      </w:r>
      <w:r w:rsidR="005B4D8A">
        <w:t>, čo</w:t>
      </w:r>
      <w:r w:rsidR="001B663F">
        <w:t xml:space="preserve"> </w:t>
      </w:r>
      <w:r w:rsidR="005B4D8A" w:rsidRPr="005B4D8A">
        <w:t xml:space="preserve">znamená, že </w:t>
      </w:r>
      <w:r w:rsidR="005B4D8A">
        <w:t>je možné</w:t>
      </w:r>
      <w:r w:rsidR="005B4D8A" w:rsidRPr="005B4D8A">
        <w:t xml:space="preserve"> vytvárať zaujímavé projekty na nových platformách bez toho, aby s</w:t>
      </w:r>
      <w:r w:rsidR="005B4D8A">
        <w:t>me museli</w:t>
      </w:r>
      <w:r w:rsidR="005B4D8A" w:rsidRPr="005B4D8A">
        <w:t xml:space="preserve"> investova</w:t>
      </w:r>
      <w:r w:rsidR="0014228F">
        <w:t>ť</w:t>
      </w:r>
      <w:r w:rsidR="005B4D8A" w:rsidRPr="005B4D8A">
        <w:t xml:space="preserve"> čas a energiu do učenia sa úplne nového </w:t>
      </w:r>
      <w:r w:rsidR="005B4D8A">
        <w:t>jazyka</w:t>
      </w:r>
      <w:r w:rsidR="005B4D8A" w:rsidRPr="005B4D8A">
        <w:t>.</w:t>
      </w:r>
      <w:r w:rsidR="005B4D8A">
        <w:t xml:space="preserve"> </w:t>
      </w:r>
      <w:r w:rsidR="001363F7">
        <w:t>Myšlienka písania mobilných aplikácií v </w:t>
      </w:r>
      <w:r w:rsidR="00240543">
        <w:t>J</w:t>
      </w:r>
      <w:r w:rsidR="001363F7">
        <w:t>ava</w:t>
      </w:r>
      <w:r w:rsidR="00240543">
        <w:t>Sc</w:t>
      </w:r>
      <w:r w:rsidR="001363F7">
        <w:t>ripte pôsobí trochu zvláštne</w:t>
      </w:r>
      <w:r w:rsidR="00240543">
        <w:t>, ale tím vývojárov spoločnosti Facebook prišiel na riešenie, ktoré obohatilo celú komunitu programátorov.</w:t>
      </w:r>
      <w:r w:rsidR="00B06608">
        <w:t xml:space="preserve"> Facebook vydal prvú verziu React Native v marci 2015</w:t>
      </w:r>
      <w:r w:rsidR="00253AAA">
        <w:t>, a v pribehu pár rokov sa stal dôležitým hráčom v natívnom vývoji aplikácii mobilných zariadení</w:t>
      </w:r>
      <w:r w:rsidR="00B06608">
        <w:t>.</w:t>
      </w:r>
      <w:r w:rsidR="001B663F">
        <w:t xml:space="preserve"> </w:t>
      </w:r>
      <w:r w:rsidR="00932AF0">
        <w:t>Keďže ide o v</w:t>
      </w:r>
      <w:r w:rsidR="00315931">
        <w:t>o</w:t>
      </w:r>
      <w:r w:rsidR="00932AF0">
        <w:t>ľnedostupný mobilný rámec</w:t>
      </w:r>
      <w:r w:rsidR="00CF3517">
        <w:t xml:space="preserve">, svoje </w:t>
      </w:r>
      <w:r w:rsidR="006B7085">
        <w:t>výhody získava</w:t>
      </w:r>
      <w:r w:rsidR="00932AF0">
        <w:t xml:space="preserve"> </w:t>
      </w:r>
      <w:r w:rsidR="00CF3517">
        <w:t>aj od vývojárskej komunity</w:t>
      </w:r>
      <w:r w:rsidR="004F5AC7">
        <w:t xml:space="preserve"> </w:t>
      </w:r>
      <w:r w:rsidR="004F5AC7">
        <w:fldChar w:fldCharType="begin"/>
      </w:r>
      <w:r w:rsidR="004F5AC7">
        <w:instrText xml:space="preserve"> REF _Ref102746994 \r \h </w:instrText>
      </w:r>
      <w:r w:rsidR="004F5AC7">
        <w:fldChar w:fldCharType="separate"/>
      </w:r>
      <w:r w:rsidR="004F5AC7">
        <w:t>[13]</w:t>
      </w:r>
      <w:r w:rsidR="004F5AC7">
        <w:fldChar w:fldCharType="end"/>
      </w:r>
      <w:r w:rsidR="000C7D97">
        <w:fldChar w:fldCharType="begin"/>
      </w:r>
      <w:r w:rsidR="000C7D97">
        <w:instrText xml:space="preserve"> REF _Ref102759622 \r \h </w:instrText>
      </w:r>
      <w:r w:rsidR="000C7D97">
        <w:fldChar w:fldCharType="separate"/>
      </w:r>
      <w:r w:rsidR="000C7D97">
        <w:t>[14]</w:t>
      </w:r>
      <w:r w:rsidR="000C7D97">
        <w:fldChar w:fldCharType="end"/>
      </w:r>
      <w:r w:rsidR="00CF3517">
        <w:t>.</w:t>
      </w:r>
    </w:p>
    <w:p w14:paraId="7C830F83" w14:textId="03CE40E9" w:rsidR="004B372A" w:rsidRDefault="00624936" w:rsidP="001A5401">
      <w:pPr>
        <w:ind w:firstLine="360"/>
        <w:jc w:val="both"/>
      </w:pPr>
      <w:r>
        <w:lastRenderedPageBreak/>
        <w:t>React Native sa snaží uľahčiť a skrátiť vývojárovi prácu, v čom spočíva aj jeho popularita</w:t>
      </w:r>
      <w:r w:rsidR="00C00D4E" w:rsidRPr="00C00D4E">
        <w:t>.</w:t>
      </w:r>
      <w:r>
        <w:t xml:space="preserve"> </w:t>
      </w:r>
      <w:r w:rsidR="00240543">
        <w:t>Klasický v</w:t>
      </w:r>
      <w:r w:rsidR="00C90960" w:rsidRPr="00C90960">
        <w:t>ývoj aplikácií zvyčajne vyžaduje zručnosti a znalosti niekoľkých vývojárov na zostavenie, posúdenie a testovanie softvéru.</w:t>
      </w:r>
      <w:r w:rsidR="00C90960">
        <w:t xml:space="preserve"> </w:t>
      </w:r>
      <w:r w:rsidR="002E06E4">
        <w:t xml:space="preserve">Táto </w:t>
      </w:r>
      <w:r w:rsidR="00240543">
        <w:t>knižnica</w:t>
      </w:r>
      <w:r w:rsidR="002E06E4">
        <w:t xml:space="preserve"> </w:t>
      </w:r>
      <w:r w:rsidR="00FE612E">
        <w:t>umožňuje zvládanie viacerých</w:t>
      </w:r>
      <w:r w:rsidR="002E59D0">
        <w:t xml:space="preserve"> častí vývoja menšiemu vývojárskemu tímu</w:t>
      </w:r>
      <w:r w:rsidR="00FE612E">
        <w:t xml:space="preserve"> </w:t>
      </w:r>
      <w:r w:rsidR="002E59D0">
        <w:t xml:space="preserve">a </w:t>
      </w:r>
      <w:r w:rsidR="002E06E4">
        <w:t>minimalizuje čas na realizáciu nápadu aplikácie</w:t>
      </w:r>
      <w:r w:rsidR="002E59D0">
        <w:t xml:space="preserve">. S týmito zdrojmi </w:t>
      </w:r>
      <w:r w:rsidR="00724357">
        <w:t>je vývoj aplikácie n</w:t>
      </w:r>
      <w:r w:rsidR="00D264C2">
        <w:t>ákladovo efektívn</w:t>
      </w:r>
      <w:r w:rsidR="00724357">
        <w:t>y</w:t>
      </w:r>
      <w:r w:rsidR="002E06E4">
        <w:t xml:space="preserve">. </w:t>
      </w:r>
      <w:r w:rsidR="006B7085" w:rsidRPr="006B7085">
        <w:t>React Native</w:t>
      </w:r>
      <w:r w:rsidR="007A0646">
        <w:t xml:space="preserve"> </w:t>
      </w:r>
      <w:r w:rsidR="006B7085" w:rsidRPr="006B7085">
        <w:t>umožňuje jednému vývojárskemu tímu vytvoriť mobilnú aplikáciu, ktorá funguje na všetkých platformách</w:t>
      </w:r>
      <w:r w:rsidR="00724357">
        <w:t xml:space="preserve">. Nie je nutné písať a udržiavať rôzne kódy oddelene. Ponúka možnosť </w:t>
      </w:r>
      <w:r w:rsidR="00297817">
        <w:t>zdieľať a znova používať kó</w:t>
      </w:r>
      <w:r w:rsidR="001D7832">
        <w:t>d</w:t>
      </w:r>
      <w:r w:rsidR="00297817">
        <w:t xml:space="preserve">. </w:t>
      </w:r>
      <w:r w:rsidR="00253AAA">
        <w:t>Navyše pomáha programátorom vytvárať natívne aplikácie pre obe najpoužívanejšie platformy s bežnými znalosťami webových technológií, ako je JavaScript.</w:t>
      </w:r>
      <w:r w:rsidR="00824857">
        <w:t xml:space="preserve"> </w:t>
      </w:r>
      <w:r w:rsidR="00824857" w:rsidRPr="00824857">
        <w:t>Inými slovami, aplikácia je rýchla</w:t>
      </w:r>
      <w:r w:rsidR="00AB2269">
        <w:t>,</w:t>
      </w:r>
      <w:r w:rsidR="00824857" w:rsidRPr="00824857">
        <w:t xml:space="preserve"> plynulá </w:t>
      </w:r>
      <w:r w:rsidR="00AB2269">
        <w:t xml:space="preserve">a flexibilná </w:t>
      </w:r>
      <w:r w:rsidR="00824857" w:rsidRPr="00824857">
        <w:t>a je ekvivalentná akejkoľvek natívnej aplikácii vytvorenej pomocou tradičných technológií</w:t>
      </w:r>
      <w:r w:rsidR="00AB2269">
        <w:t xml:space="preserve">. </w:t>
      </w:r>
      <w:r w:rsidR="001D7832">
        <w:t>Aj tieto prednosti mu pomáhajú k zisku veľkej časti trhu</w:t>
      </w:r>
      <w:r w:rsidR="001D7832" w:rsidRPr="006B7085">
        <w:t>.</w:t>
      </w:r>
      <w:r w:rsidR="001D7832">
        <w:t xml:space="preserve"> </w:t>
      </w:r>
      <w:r w:rsidR="003D22B9">
        <w:t>Výhody React Native spočívajú aj v jeho základnej vlastnosti použitia virtuálneho vykresľovania objektového modelu dokumentu</w:t>
      </w:r>
      <w:r w:rsidR="00044538">
        <w:t xml:space="preserve"> </w:t>
      </w:r>
      <w:r w:rsidR="00044538">
        <w:rPr>
          <w:lang w:val="en-US"/>
        </w:rPr>
        <w:t>(DOM)</w:t>
      </w:r>
      <w:r w:rsidR="003D22B9">
        <w:t>.</w:t>
      </w:r>
      <w:r w:rsidR="00044538">
        <w:t xml:space="preserve"> Virtuálny objekt dokumentu je odľahčená verzia skutočnej DOM štruktúry a funguje ako vrstva medzi popisom vývojára, ako by veci mali vyzerať a prácou vykonanou na ich vykreslení.</w:t>
      </w:r>
      <w:r w:rsidR="003533AB">
        <w:t xml:space="preserve"> Na vykreslenie interaktívnych používateľských rozhraní v prehliadači musia vývojári upraviť objektový model dokumentu. </w:t>
      </w:r>
      <w:r w:rsidR="0059699F">
        <w:t>Tento krok si vyžaduje nadmerné zapisovanie DOM</w:t>
      </w:r>
      <w:r w:rsidR="000D443E">
        <w:t>,</w:t>
      </w:r>
      <w:r w:rsidR="0059699F">
        <w:t xml:space="preserve"> a tým výrazne vplýva na výkon zariadenia</w:t>
      </w:r>
      <w:r w:rsidR="000D443E">
        <w:t>,</w:t>
      </w:r>
      <w:r w:rsidR="0059699F">
        <w:t xml:space="preserve"> na ktorom vykresľovanie prebieha. React vypočítava potrebné zmeny pomocou virtuálnej DOM v</w:t>
      </w:r>
      <w:r w:rsidR="000D443E">
        <w:t> </w:t>
      </w:r>
      <w:r w:rsidR="0059699F">
        <w:t>pamäti</w:t>
      </w:r>
      <w:r w:rsidR="000D443E">
        <w:t>,</w:t>
      </w:r>
      <w:r w:rsidR="0059699F">
        <w:t xml:space="preserve"> a tým znižuje počet priamych zmien v reálnej DOM štruktúre v prehliadači.</w:t>
      </w:r>
      <w:r w:rsidR="002356B6">
        <w:t xml:space="preserve"> Virtu</w:t>
      </w:r>
      <w:r w:rsidR="000D443E">
        <w:t>á</w:t>
      </w:r>
      <w:r w:rsidR="002356B6">
        <w:t>l</w:t>
      </w:r>
      <w:r w:rsidR="000D443E">
        <w:t>na</w:t>
      </w:r>
      <w:r w:rsidR="002356B6">
        <w:t xml:space="preserve"> DOM má určité výkonnostné výhody, ale jeho skutočný potenciál spočíva v sile jeho abstrakcie. </w:t>
      </w:r>
      <w:r w:rsidR="002356B6" w:rsidRPr="002356B6">
        <w:t>Umiestnenie čistej abstrakcie medzi kód vývojára a skutočné vykresľovanie otvára veľa zaujímavých možností.</w:t>
      </w:r>
      <w:r w:rsidR="002356B6">
        <w:t xml:space="preserve"> </w:t>
      </w:r>
      <w:r w:rsidR="00DE77FC">
        <w:t>V roku 2015 na konferencii React</w:t>
      </w:r>
      <w:r w:rsidR="000D443E">
        <w:t>,</w:t>
      </w:r>
      <w:r w:rsidR="00DE77FC">
        <w:t xml:space="preserve"> tím Facebook prišiel s možnosťou vykresľovať aplikáciu inde ako v objektovom modely dokumentu</w:t>
      </w:r>
      <w:r w:rsidR="000A34A0">
        <w:t>,</w:t>
      </w:r>
      <w:r w:rsidR="00DE77FC">
        <w:t xml:space="preserve"> a predstavil tak knižnicu React Native. </w:t>
      </w:r>
      <w:r w:rsidR="00DE77FC" w:rsidRPr="00DE77FC">
        <w:t>Pri React Native</w:t>
      </w:r>
      <w:r w:rsidR="00DE77FC">
        <w:t>,</w:t>
      </w:r>
      <w:r w:rsidR="00DE77FC" w:rsidRPr="00DE77FC">
        <w:t xml:space="preserve"> natívne vykresľovanie znamená, že React vykresľuje pomocou natívnych rozhraní API na vytváranie </w:t>
      </w:r>
      <w:r w:rsidR="00DE77FC">
        <w:t>používateľských rozhraní</w:t>
      </w:r>
      <w:r w:rsidR="00DE77FC" w:rsidRPr="00DE77FC">
        <w:t>.</w:t>
      </w:r>
      <w:r w:rsidR="00463524">
        <w:t xml:space="preserve"> To všetko je možné vďaka rozhraniu knižnice, ktoré zabezpečuje vykresľovanie UI elementov v danom hostiteľskom zariaden</w:t>
      </w:r>
      <w:r w:rsidR="000A34A0">
        <w:t>í</w:t>
      </w:r>
      <w:r w:rsidR="00463524">
        <w:t>. Komponenty Reactu odovzdávajú kód v podobe značkovacieho jazyka funkcii vykresľovania</w:t>
      </w:r>
      <w:r w:rsidR="00173B4E">
        <w:t xml:space="preserve">, ktorá dáva pokyn Reactu, ako ich vykresliť. S Reactom pre web sa tento kód odovzdáva priamo do DOM prehliadača. Pre React Native je tento kód preložený tak, aby vyhovoval hostiteľskej platforme, takže </w:t>
      </w:r>
      <w:r w:rsidR="001A5401">
        <w:t>napríklad</w:t>
      </w:r>
      <w:r w:rsidR="00DE77FC">
        <w:t xml:space="preserve"> </w:t>
      </w:r>
      <w:r w:rsidR="001A5401">
        <w:t xml:space="preserve">element „View“ sa môže stať „UIView“ špecifický pre iOS. </w:t>
      </w:r>
      <w:r w:rsidR="00AB2269">
        <w:t>P</w:t>
      </w:r>
      <w:r w:rsidR="00AB2269" w:rsidRPr="00AB2269">
        <w:t xml:space="preserve">rístup založený na komponentoch </w:t>
      </w:r>
      <w:r w:rsidR="00AB2269">
        <w:t xml:space="preserve">vývojárov </w:t>
      </w:r>
      <w:r w:rsidR="00AB2269" w:rsidRPr="00AB2269">
        <w:t>implicitne nabáda k napísaniu čistého, modulárneho kódu, ktorý sa dá škálovať tak, aby vyhovoval zložitým aplikáciám.</w:t>
      </w:r>
      <w:r w:rsidR="001A5401">
        <w:t xml:space="preserve"> Riziko, ktoré so sebou používanie React Native prináša súvisí s úrovňou jeho vyspelosti. </w:t>
      </w:r>
      <w:r w:rsidR="00AB2954">
        <w:t>Ešte stále môžeme React Native považovať za pomerne mladú technológiu</w:t>
      </w:r>
      <w:r w:rsidR="000A34A0">
        <w:t>,</w:t>
      </w:r>
      <w:r w:rsidR="00AB2954">
        <w:t xml:space="preserve"> a preto </w:t>
      </w:r>
      <w:r w:rsidR="000A34A0">
        <w:t>môže</w:t>
      </w:r>
      <w:r w:rsidR="00AB2954">
        <w:t xml:space="preserve"> táto knižnica obsahovať svoj podiel chýb a neoptimalizovaných implementácií. Toto riziko do istej miery kompenzuje jej komunita </w:t>
      </w:r>
      <w:r w:rsidR="00255FF4">
        <w:fldChar w:fldCharType="begin"/>
      </w:r>
      <w:r w:rsidR="00255FF4">
        <w:instrText xml:space="preserve"> REF _Ref102847523 \r \h </w:instrText>
      </w:r>
      <w:r w:rsidR="00255FF4">
        <w:fldChar w:fldCharType="separate"/>
      </w:r>
      <w:r w:rsidR="00255FF4">
        <w:t>[15]</w:t>
      </w:r>
      <w:r w:rsidR="00255FF4">
        <w:fldChar w:fldCharType="end"/>
      </w:r>
      <w:r w:rsidR="00E52C31">
        <w:fldChar w:fldCharType="begin"/>
      </w:r>
      <w:r w:rsidR="00E52C31">
        <w:instrText xml:space="preserve"> REF _Ref102911547 \r \h </w:instrText>
      </w:r>
      <w:r w:rsidR="00E52C31">
        <w:fldChar w:fldCharType="separate"/>
      </w:r>
      <w:r w:rsidR="00E52C31">
        <w:t>[16]</w:t>
      </w:r>
      <w:r w:rsidR="00E52C31">
        <w:fldChar w:fldCharType="end"/>
      </w:r>
      <w:r w:rsidR="00002530">
        <w:t>.</w:t>
      </w:r>
    </w:p>
    <w:p w14:paraId="15EAF318" w14:textId="4D57DB27" w:rsidR="0071163F" w:rsidRPr="0071163F" w:rsidRDefault="0071163F" w:rsidP="00C60186">
      <w:pPr>
        <w:pStyle w:val="2Nadpis"/>
        <w:jc w:val="both"/>
      </w:pPr>
      <w:bookmarkStart w:id="21" w:name="_Toc103083487"/>
      <w:r>
        <w:lastRenderedPageBreak/>
        <w:t>Vizita</w:t>
      </w:r>
      <w:bookmarkEnd w:id="21"/>
    </w:p>
    <w:p w14:paraId="6F5AEE0F" w14:textId="52C54651" w:rsidR="0051277C" w:rsidRPr="0051277C" w:rsidRDefault="0051277C" w:rsidP="00C60186">
      <w:pPr>
        <w:pStyle w:val="3Nadpis"/>
        <w:jc w:val="both"/>
      </w:pPr>
      <w:bookmarkStart w:id="22" w:name="_Toc103083488"/>
      <w:r>
        <w:t>Charakteristika vizity.</w:t>
      </w:r>
      <w:bookmarkEnd w:id="22"/>
    </w:p>
    <w:p w14:paraId="51D47968" w14:textId="296545F8" w:rsidR="00350707" w:rsidRDefault="00EF300D" w:rsidP="00C60186">
      <w:pPr>
        <w:ind w:firstLine="360"/>
        <w:jc w:val="both"/>
      </w:pPr>
      <w:r>
        <w:t xml:space="preserve">Dôležitou súčasťou ošetrovateľskej starostlivosti o pacienta je vizita. </w:t>
      </w:r>
      <w:r w:rsidR="005B5862">
        <w:t xml:space="preserve">Vizita je pravidelná kontrola hospitalizovaných pacientov, </w:t>
      </w:r>
      <w:r w:rsidR="000C3F2F">
        <w:t>účelom</w:t>
      </w:r>
      <w:r w:rsidR="005B5862">
        <w:t xml:space="preserve"> ktorej </w:t>
      </w:r>
      <w:r w:rsidR="000C3F2F">
        <w:t>je</w:t>
      </w:r>
      <w:r w:rsidR="001C6228">
        <w:t xml:space="preserve"> dopodrobna</w:t>
      </w:r>
      <w:r w:rsidR="005B5862">
        <w:t xml:space="preserve"> zis</w:t>
      </w:r>
      <w:r w:rsidR="000C3F2F">
        <w:t>tiť</w:t>
      </w:r>
      <w:r w:rsidR="005B5862">
        <w:t xml:space="preserve"> aktuálne informácie o stave pacienta</w:t>
      </w:r>
      <w:r w:rsidR="000C3F2F">
        <w:t xml:space="preserve">, </w:t>
      </w:r>
      <w:r w:rsidR="001C6228">
        <w:t>kontrolujú sa výsledky</w:t>
      </w:r>
      <w:r w:rsidR="000C3F2F">
        <w:t xml:space="preserve"> predchádzajúcich</w:t>
      </w:r>
      <w:r w:rsidR="001C6228">
        <w:t xml:space="preserve"> vyšetrení</w:t>
      </w:r>
      <w:r w:rsidR="0051277C">
        <w:t>,</w:t>
      </w:r>
      <w:r w:rsidR="000C3F2F">
        <w:t> určujú sa nasledujúce postupy pri liečení pacienta</w:t>
      </w:r>
      <w:r w:rsidR="0051277C">
        <w:t>, rozhoduje sa o preložení, či prepustení pacienta</w:t>
      </w:r>
      <w:r w:rsidR="005B5862">
        <w:t>.</w:t>
      </w:r>
      <w:r w:rsidR="00BB0A18">
        <w:t xml:space="preserve"> </w:t>
      </w:r>
      <w:r w:rsidR="007D1992">
        <w:t xml:space="preserve">Ide o pravidelnú návštevu, ktorá prebieha v určitých časových intervaloch. </w:t>
      </w:r>
      <w:r w:rsidR="00377782">
        <w:t>Vizity sa z</w:t>
      </w:r>
      <w:r w:rsidR="001C6228">
        <w:t>účastňuje</w:t>
      </w:r>
      <w:r w:rsidR="00377782">
        <w:t xml:space="preserve"> </w:t>
      </w:r>
      <w:r w:rsidR="001C6228">
        <w:t>lekár</w:t>
      </w:r>
      <w:r w:rsidR="004507D2">
        <w:t>, zdravotná sestra</w:t>
      </w:r>
      <w:r w:rsidR="00D86F67">
        <w:t xml:space="preserve"> alebo iní pr</w:t>
      </w:r>
      <w:r w:rsidR="001C6228">
        <w:t xml:space="preserve">acovnci zdravotníckeho tímu. </w:t>
      </w:r>
      <w:r w:rsidR="00F01169">
        <w:t xml:space="preserve">Môže </w:t>
      </w:r>
      <w:r w:rsidR="00585A5C">
        <w:t xml:space="preserve">byť realizovaná </w:t>
      </w:r>
      <w:r w:rsidR="00F01169">
        <w:t>rôznymi spôsobmi</w:t>
      </w:r>
      <w:r w:rsidR="00585A5C">
        <w:t xml:space="preserve">. </w:t>
      </w:r>
      <w:r w:rsidR="001C6228">
        <w:t xml:space="preserve">Najčastejšie </w:t>
      </w:r>
      <w:r w:rsidR="00377782">
        <w:t>prebieha priamo v izbe pacienta pri lôžku chorého, no v praxi sa taktiež môžeme stretnúť aj s realizáciou vizity vo vyšetrovni či ambulancii praktického lekára</w:t>
      </w:r>
      <w:r w:rsidR="00585A5C">
        <w:t>, vždy to ale zavisí od samotnej organizácie a</w:t>
      </w:r>
      <w:r w:rsidR="00BB0A18">
        <w:t> </w:t>
      </w:r>
      <w:r w:rsidR="00585A5C">
        <w:t>preferencií</w:t>
      </w:r>
      <w:r w:rsidR="00BB0A18">
        <w:t xml:space="preserve"> daného oddelenia</w:t>
      </w:r>
      <w:r w:rsidR="00377782">
        <w:t xml:space="preserve">. </w:t>
      </w:r>
      <w:r w:rsidR="00BB0A18">
        <w:t>Z pohľadu pacienta ide o najvážnejšiu udalosť v jeho celodennom programe</w:t>
      </w:r>
      <w:r w:rsidR="00D03A63">
        <w:t>, ak sa práve nejedná o jeho operačný deň</w:t>
      </w:r>
      <w:r w:rsidR="00BB0A18">
        <w:t xml:space="preserve">. </w:t>
      </w:r>
      <w:r w:rsidR="007D1992">
        <w:t>Počas priebehu vizity sú pacienti informovaní o svojich výsledkoch, nadchádzajúcich vyšetreniach či o prognóze do budúcna</w:t>
      </w:r>
      <w:r w:rsidR="003F6D02">
        <w:t xml:space="preserve"> </w:t>
      </w:r>
      <w:r w:rsidR="003F6D02">
        <w:fldChar w:fldCharType="begin"/>
      </w:r>
      <w:r w:rsidR="003F6D02">
        <w:instrText xml:space="preserve"> REF _Ref99919284 \r \h </w:instrText>
      </w:r>
      <w:r w:rsidR="003F6D02">
        <w:fldChar w:fldCharType="separate"/>
      </w:r>
      <w:r w:rsidR="00BB1F3A">
        <w:t>[1]</w:t>
      </w:r>
      <w:r w:rsidR="003F6D02">
        <w:fldChar w:fldCharType="end"/>
      </w:r>
      <w:r w:rsidR="007D1992">
        <w:t>.</w:t>
      </w:r>
    </w:p>
    <w:p w14:paraId="141D56C7" w14:textId="289929C8" w:rsidR="00350707" w:rsidRDefault="004507D2" w:rsidP="0071163F">
      <w:pPr>
        <w:pStyle w:val="3Nadpis"/>
      </w:pPr>
      <w:bookmarkStart w:id="23" w:name="_Toc103083489"/>
      <w:r>
        <w:t>Formy vizít</w:t>
      </w:r>
      <w:bookmarkEnd w:id="23"/>
    </w:p>
    <w:p w14:paraId="16E49F12" w14:textId="2381FD34" w:rsidR="004507D2" w:rsidRDefault="004507D2" w:rsidP="003215F4">
      <w:pPr>
        <w:ind w:firstLine="360"/>
        <w:jc w:val="both"/>
      </w:pPr>
      <w:r>
        <w:t xml:space="preserve">Vizity môžeme rozdeliť do dvoch základných skupín a to lekárske a sesterské vizity. </w:t>
      </w:r>
      <w:r w:rsidR="00D86F67">
        <w:t>Sesterské vizity sa líšia od lekárskej hlavne svojím zameraním a účelom.</w:t>
      </w:r>
      <w:r w:rsidR="00804616">
        <w:t xml:space="preserve"> </w:t>
      </w:r>
      <w:r w:rsidR="00AA2906">
        <w:t xml:space="preserve">Lekársku vizitu poznáme individuálnu, skupinovú, malú a veľkú. Pri sesterskej môžeme hovoriť o individuálnej, malej a veľkej. </w:t>
      </w:r>
      <w:r w:rsidR="0019141C">
        <w:t>Mal</w:t>
      </w:r>
      <w:r w:rsidR="002F3126">
        <w:t>á lekárska</w:t>
      </w:r>
      <w:r w:rsidR="0019141C">
        <w:t xml:space="preserve"> vizit</w:t>
      </w:r>
      <w:r w:rsidR="002F3126">
        <w:t xml:space="preserve">a je </w:t>
      </w:r>
      <w:r w:rsidR="00933454">
        <w:t>zvyčajne</w:t>
      </w:r>
      <w:r w:rsidR="002F3126">
        <w:t xml:space="preserve"> dvakrát denne. Obvykle vykonáva túto vizitu službukonajúci lekár, ktorý sa informuje o</w:t>
      </w:r>
      <w:r w:rsidR="00000D6F">
        <w:t> </w:t>
      </w:r>
      <w:r w:rsidR="002F3126">
        <w:t>anamnéze</w:t>
      </w:r>
      <w:r w:rsidR="00000D6F">
        <w:t xml:space="preserve"> a</w:t>
      </w:r>
      <w:r w:rsidR="002F3126">
        <w:t xml:space="preserve"> aktuálnom stave</w:t>
      </w:r>
      <w:r w:rsidR="00000D6F">
        <w:t>. Veľká lekárska vizita, alebo inak primárska, sa vykonáva dva až trikrát týždenne.</w:t>
      </w:r>
      <w:r w:rsidR="002F3126">
        <w:t xml:space="preserve"> </w:t>
      </w:r>
      <w:r w:rsidR="00000D6F">
        <w:t>Vizi</w:t>
      </w:r>
      <w:r w:rsidR="0056590C">
        <w:t>t</w:t>
      </w:r>
      <w:r w:rsidR="00000D6F">
        <w:t>u vedie primár oddelenia a zúčastňujú sa jej všetci členovia zdravotníckeho t</w:t>
      </w:r>
      <w:r w:rsidR="00C4126F">
        <w:t>í</w:t>
      </w:r>
      <w:r w:rsidR="00000D6F">
        <w:t>mu. Cieľom je vzájomná informovanosť všetkých členov týmu o stave a liečebných postup</w:t>
      </w:r>
      <w:r w:rsidR="00933454">
        <w:t>o</w:t>
      </w:r>
      <w:r w:rsidR="00000D6F">
        <w:t>ch pacienta.</w:t>
      </w:r>
      <w:r w:rsidR="002F3126">
        <w:t xml:space="preserve"> </w:t>
      </w:r>
      <w:r w:rsidR="00C4126F">
        <w:t xml:space="preserve">Ak lekár doplní túto vizitu o individuálnu konzultáciu v ambulancii, tak hovoríme o individuálnej vizite. Skupinová vizita je zvláštna forma vizity, ktorá prebieha v liečebných alebo psychiatrických oddeleniach. </w:t>
      </w:r>
      <w:r w:rsidR="0019141C">
        <w:t xml:space="preserve"> </w:t>
      </w:r>
      <w:r w:rsidR="00C4126F">
        <w:t xml:space="preserve">Sesterské vizity </w:t>
      </w:r>
      <w:r w:rsidR="007D1ACA">
        <w:t xml:space="preserve">sú určené na zistenie aktuálnych potrieb pacientov. </w:t>
      </w:r>
      <w:r w:rsidR="00800F84">
        <w:t xml:space="preserve">Sestra v rámci individuálnej vizity </w:t>
      </w:r>
      <w:r w:rsidR="00AE1725">
        <w:t>dáva inštrukcie pacientovi alebo ošetruje a prevezuje rany</w:t>
      </w:r>
      <w:r w:rsidR="003F6D02">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AE1725">
        <w:t xml:space="preserve">. </w:t>
      </w:r>
    </w:p>
    <w:p w14:paraId="4EC87977" w14:textId="68191DB6" w:rsidR="00406E02" w:rsidRDefault="00406E02" w:rsidP="0071163F">
      <w:pPr>
        <w:pStyle w:val="3Nadpis"/>
      </w:pPr>
      <w:bookmarkStart w:id="24" w:name="_Toc103083490"/>
      <w:r>
        <w:t>Príprava vizity</w:t>
      </w:r>
      <w:bookmarkEnd w:id="24"/>
    </w:p>
    <w:p w14:paraId="5210481F" w14:textId="4C297AF0" w:rsidR="002B1F84" w:rsidRDefault="00406E02" w:rsidP="003215F4">
      <w:pPr>
        <w:ind w:firstLine="360"/>
        <w:jc w:val="both"/>
      </w:pPr>
      <w:r>
        <w:t xml:space="preserve">Sestra má pripraviť vizitu tak, aby prebiehala v príjemnom a pokojnom prostredí. </w:t>
      </w:r>
      <w:r w:rsidR="00481728">
        <w:t xml:space="preserve">Je potrebné </w:t>
      </w:r>
      <w:r w:rsidR="00BB0302">
        <w:t>skontrolovať a upraviť izbu a upozorniť pacientov na nadchádzajúcu vizitu</w:t>
      </w:r>
      <w:r w:rsidR="00D7449D">
        <w:t>,</w:t>
      </w:r>
      <w:r w:rsidR="00BB0302">
        <w:t xml:space="preserve"> aby sa zdržiavali vo svojich izbách. </w:t>
      </w:r>
      <w:r w:rsidR="006B7A4A">
        <w:t xml:space="preserve">Povinnosťou sestier, ktoré sprevádzajú lekára pri vizite, je vedieť o pacientovi čo najviac informácií. Tieto informácie zisťujú ešte pred vizitou a taktiež ešte pred ňou ich čo najpodrobnejšie a najpresnejšie podávajú lekárovi. </w:t>
      </w:r>
      <w:r w:rsidR="00984229">
        <w:t xml:space="preserve">Ide napríklad o aktuálny stav pacienta, tlak krvi, pulz, príjem a výdaj tekutín. Podľa anamnézy sa zisťujú aj iné informácie ako napríklad saturácia </w:t>
      </w:r>
      <w:r w:rsidR="00984229">
        <w:lastRenderedPageBreak/>
        <w:t>krvi, teplota či glykémia krvi</w:t>
      </w:r>
      <w:r w:rsidR="00DE501C">
        <w:t xml:space="preserve">. </w:t>
      </w:r>
      <w:r w:rsidR="008B3288">
        <w:t>Nakoniec je ešte potrebné pripraviť zdravotné dokumentácie a základné pomôcky pre vizitu</w:t>
      </w:r>
      <w:r w:rsidR="0028383C">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984229">
        <w:t>.</w:t>
      </w:r>
      <w:r w:rsidR="00C4126F">
        <w:t xml:space="preserve"> </w:t>
      </w:r>
    </w:p>
    <w:p w14:paraId="3CF526B1" w14:textId="76EE4C09" w:rsidR="001042A8" w:rsidRDefault="001042A8" w:rsidP="0071163F">
      <w:pPr>
        <w:pStyle w:val="3Nadpis"/>
      </w:pPr>
      <w:bookmarkStart w:id="25" w:name="_Toc103083491"/>
      <w:r>
        <w:t>Vedenie zdravotnej dokumentácie</w:t>
      </w:r>
      <w:bookmarkEnd w:id="25"/>
    </w:p>
    <w:p w14:paraId="13818BD7" w14:textId="33C5CB69" w:rsidR="00313222" w:rsidRDefault="00594A1A" w:rsidP="00B25EE1">
      <w:pPr>
        <w:ind w:firstLine="360"/>
        <w:jc w:val="both"/>
      </w:pPr>
      <w:r>
        <w:t xml:space="preserve">Súčasťou poskytovania zdravotnej starostlivosti je vedenie zdravotnej dokumentácie. </w:t>
      </w:r>
      <w:r w:rsidR="002B1F84">
        <w:t>Sestra vedie zdravotnú dokumentáciu</w:t>
      </w:r>
      <w:r w:rsidR="000E4988">
        <w:t xml:space="preserve"> hospitalizovaného</w:t>
      </w:r>
      <w:r w:rsidR="002B1F84">
        <w:t xml:space="preserve"> pacienta.</w:t>
      </w:r>
      <w:r w:rsidR="00BC7575">
        <w:t xml:space="preserve"> </w:t>
      </w:r>
      <w:r w:rsidR="002B1F84">
        <w:t xml:space="preserve">Zdravotná dokumentácia je súhrn osobných údajov </w:t>
      </w:r>
      <w:r w:rsidR="00BC582B">
        <w:t xml:space="preserve">osoby, ktorej je poskytovaná zdravotná starostlivosť. Ide teda o údaje ako meno, priezvisko, rodné </w:t>
      </w:r>
      <w:r w:rsidR="000E4988">
        <w:t>číslo, dátum narodenia, adresa, telefónne číslo</w:t>
      </w:r>
      <w:r w:rsidR="00DF4B12">
        <w:t>, aktuálny zdravotný stav pacienta</w:t>
      </w:r>
      <w:r w:rsidR="000E4988">
        <w:t xml:space="preserve"> a zdravotné údaje, ktoré boli zistené od pacienta či samotným poskytovaním zdravotnej starostlivosti</w:t>
      </w:r>
      <w:r w:rsidR="00DF4B12">
        <w:t>,</w:t>
      </w:r>
      <w:r w:rsidR="000E4988">
        <w:t xml:space="preserve"> vrátane podaných liekov</w:t>
      </w:r>
      <w:r w:rsidR="00DF4B12">
        <w:t xml:space="preserve"> </w:t>
      </w:r>
      <w:r w:rsidR="000E4988">
        <w:t>a vykonaných lekárskych vyšetren</w:t>
      </w:r>
      <w:r w:rsidR="00E73565">
        <w:t>í</w:t>
      </w:r>
      <w:r w:rsidR="00DF4B12">
        <w:t xml:space="preserve"> a výsledkoch z týchto vyšetrení</w:t>
      </w:r>
      <w:r w:rsidR="000E4988">
        <w:t>.</w:t>
      </w:r>
      <w:r w:rsidR="00DF4B12">
        <w:t xml:space="preserve"> </w:t>
      </w:r>
      <w:r w:rsidR="000E4988">
        <w:t xml:space="preserve">Táto dokumentácia sa vedie </w:t>
      </w:r>
      <w:r w:rsidR="006D19F2">
        <w:t>v písomnej alebo v elektronickej forme</w:t>
      </w:r>
      <w:r w:rsidR="005771B7">
        <w:t xml:space="preserve"> </w:t>
      </w:r>
      <w:r w:rsidR="005771B7">
        <w:fldChar w:fldCharType="begin"/>
      </w:r>
      <w:r w:rsidR="005771B7">
        <w:instrText xml:space="preserve"> REF _Ref99919330 \r \h </w:instrText>
      </w:r>
      <w:r w:rsidR="003215F4">
        <w:instrText xml:space="preserve"> \* MERGEFORMAT </w:instrText>
      </w:r>
      <w:r w:rsidR="005771B7">
        <w:fldChar w:fldCharType="separate"/>
      </w:r>
      <w:r w:rsidR="00BB1F3A">
        <w:t>[2]</w:t>
      </w:r>
      <w:r w:rsidR="005771B7">
        <w:fldChar w:fldCharType="end"/>
      </w:r>
      <w:r>
        <w:t>.</w:t>
      </w:r>
      <w:r w:rsidR="006D19F2">
        <w:t xml:space="preserve"> </w:t>
      </w:r>
      <w:r w:rsidR="009A4021">
        <w:t>Väčšina zdravotníckych zari</w:t>
      </w:r>
      <w:r w:rsidR="00E15FE2">
        <w:t>a</w:t>
      </w:r>
      <w:r w:rsidR="009A4021">
        <w:t>dení v </w:t>
      </w:r>
      <w:r w:rsidR="00EB0257">
        <w:t xml:space="preserve"> </w:t>
      </w:r>
      <w:r w:rsidR="00D03F39">
        <w:t>súčasnosti využíva elektronickú formu stále viac a snažia sa o</w:t>
      </w:r>
      <w:r w:rsidR="00EB0257">
        <w:t xml:space="preserve"> redukciu vedenia písomnej formy zdravotnej dokumentácie. Elektronická forma je vytváraná sestrou, ktorá vkladá údaje o pacientovi do </w:t>
      </w:r>
      <w:r w:rsidR="00AE5C21">
        <w:t xml:space="preserve">databázy v počítači. </w:t>
      </w:r>
      <w:r w:rsidR="00995BFE">
        <w:t>Dôležité je, aby novovytvorený digitálny záznam bol zhodný s predchádzajúcim písomným</w:t>
      </w:r>
      <w:r w:rsidR="005771B7">
        <w:t xml:space="preserve"> </w:t>
      </w:r>
      <w:r w:rsidR="005771B7">
        <w:fldChar w:fldCharType="begin"/>
      </w:r>
      <w:r w:rsidR="005771B7">
        <w:instrText xml:space="preserve"> REF _Ref99919341 \r \h </w:instrText>
      </w:r>
      <w:r w:rsidR="003215F4">
        <w:instrText xml:space="preserve"> \* MERGEFORMAT </w:instrText>
      </w:r>
      <w:r w:rsidR="005771B7">
        <w:fldChar w:fldCharType="separate"/>
      </w:r>
      <w:r w:rsidR="00BB1F3A">
        <w:t>[3]</w:t>
      </w:r>
      <w:r w:rsidR="005771B7">
        <w:fldChar w:fldCharType="end"/>
      </w:r>
      <w:r w:rsidR="00995BFE">
        <w:t>.</w:t>
      </w:r>
      <w:r w:rsidR="00D1048C">
        <w:t xml:space="preserve"> </w:t>
      </w:r>
    </w:p>
    <w:p w14:paraId="5459ACC6" w14:textId="7FEFEA8C" w:rsidR="001B7279" w:rsidRDefault="0084736A" w:rsidP="001B7279">
      <w:pPr>
        <w:pStyle w:val="2Nadpis"/>
      </w:pPr>
      <w:bookmarkStart w:id="26" w:name="_Toc103083492"/>
      <w:r>
        <w:t>Existujúce aplikácie pre vizitu</w:t>
      </w:r>
      <w:bookmarkEnd w:id="26"/>
    </w:p>
    <w:p w14:paraId="6FB39833" w14:textId="77777777" w:rsidR="00307505" w:rsidRDefault="007441E2" w:rsidP="00307505">
      <w:pPr>
        <w:jc w:val="both"/>
      </w:pPr>
      <w:r>
        <w:tab/>
      </w:r>
      <w:r w:rsidR="001A7875">
        <w:t xml:space="preserve">V súčasnosti Google ponúka </w:t>
      </w:r>
      <w:r w:rsidR="00BB181F">
        <w:t xml:space="preserve">veľa rôznych </w:t>
      </w:r>
      <w:r w:rsidR="001A7875">
        <w:t>aplikácií pre systémovú platformu Android, ktoré s</w:t>
      </w:r>
      <w:r w:rsidR="00383930">
        <w:t>ú lekárskeho charakteru.</w:t>
      </w:r>
      <w:r w:rsidR="004B3EA5">
        <w:t xml:space="preserve"> </w:t>
      </w:r>
      <w:r w:rsidR="00BB181F">
        <w:t>Medzi nimi nájdeme množstvo takých</w:t>
      </w:r>
      <w:r>
        <w:t>, ktoré slúžia na zaznamenávanie meraní. Väčšina z nich je zameraná na jedno konkrétne meranie, ako napríklad</w:t>
      </w:r>
      <w:r w:rsidR="008E3E26">
        <w:t xml:space="preserve"> len na</w:t>
      </w:r>
      <w:r>
        <w:t xml:space="preserve"> meranie krvného tlaku</w:t>
      </w:r>
      <w:r w:rsidR="00AE3BAA">
        <w:t xml:space="preserve">, </w:t>
      </w:r>
      <w:r w:rsidR="00BB6FE8">
        <w:t>teploty</w:t>
      </w:r>
      <w:r w:rsidR="00AE3BAA">
        <w:t xml:space="preserve"> či glukózy v krvi</w:t>
      </w:r>
      <w:r w:rsidR="00BB6FE8">
        <w:t xml:space="preserve">. Takéto aplikácie vám pomôžu </w:t>
      </w:r>
      <w:r w:rsidR="000428E5">
        <w:t xml:space="preserve">okrem zaznamenávania hodnôt </w:t>
      </w:r>
      <w:r w:rsidR="00235FC7">
        <w:t>do denníka sl</w:t>
      </w:r>
      <w:r w:rsidR="000428E5">
        <w:t xml:space="preserve">edovovať históriu </w:t>
      </w:r>
      <w:r w:rsidR="00235FC7">
        <w:t xml:space="preserve">týchto </w:t>
      </w:r>
      <w:r w:rsidR="000428E5">
        <w:t>meraní, zobrazovať grafy</w:t>
      </w:r>
      <w:r w:rsidR="00DD1B04">
        <w:t xml:space="preserve"> a</w:t>
      </w:r>
      <w:r w:rsidR="00AE3BAA">
        <w:t xml:space="preserve"> diagramy</w:t>
      </w:r>
      <w:r w:rsidR="000428E5">
        <w:t xml:space="preserve">. </w:t>
      </w:r>
      <w:r w:rsidR="00DD1B04">
        <w:t>Lepšie z nich majú viacero zaujímavých funkcií ako exportovanie údajov ako CSV súbor a </w:t>
      </w:r>
      <w:r w:rsidR="00085807">
        <w:t>u</w:t>
      </w:r>
      <w:r w:rsidR="00DD1B04">
        <w:t>pozornenie pomocou notifik</w:t>
      </w:r>
      <w:r w:rsidR="00085807">
        <w:t>á</w:t>
      </w:r>
      <w:r w:rsidR="00DD1B04">
        <w:t xml:space="preserve">cie na vynechané meranie. </w:t>
      </w:r>
      <w:r w:rsidR="00BB181F">
        <w:t>Niektoré</w:t>
      </w:r>
      <w:r w:rsidR="009C075D">
        <w:t xml:space="preserve"> z týchto</w:t>
      </w:r>
      <w:r w:rsidR="000428E5">
        <w:t xml:space="preserve"> aplikácií po zaznamenaní</w:t>
      </w:r>
      <w:r w:rsidR="009C075D">
        <w:t xml:space="preserve"> nameranej</w:t>
      </w:r>
      <w:r w:rsidR="000428E5">
        <w:t xml:space="preserve"> </w:t>
      </w:r>
      <w:r w:rsidR="00E05790">
        <w:t>hodnoty</w:t>
      </w:r>
      <w:r w:rsidR="004B3EA5">
        <w:t>,</w:t>
      </w:r>
      <w:r w:rsidR="00E05790">
        <w:t xml:space="preserve"> vyhodnot</w:t>
      </w:r>
      <w:r w:rsidR="003215F4">
        <w:t>ia</w:t>
      </w:r>
      <w:r w:rsidR="00E05790">
        <w:t xml:space="preserve"> zadan</w:t>
      </w:r>
      <w:r w:rsidR="009C075D">
        <w:t xml:space="preserve">ú hodnotu </w:t>
      </w:r>
      <w:r w:rsidR="00E05790">
        <w:t>a upozorn</w:t>
      </w:r>
      <w:r w:rsidR="003215F4">
        <w:t>ia</w:t>
      </w:r>
      <w:r w:rsidR="00E05790">
        <w:t xml:space="preserve"> používateľa na prípadné odchýlky od normálu. Potom tu je skupina aplikácií, ktoré sú vytvorené priamo výrobcami meracích prístrojov</w:t>
      </w:r>
      <w:r w:rsidR="00AE3BAA">
        <w:t xml:space="preserve">, </w:t>
      </w:r>
      <w:r w:rsidR="00085807">
        <w:t>ktoré</w:t>
      </w:r>
      <w:r w:rsidR="00AE3BAA">
        <w:t xml:space="preserve"> sľubujú ľahkú </w:t>
      </w:r>
      <w:r w:rsidR="00AE3BAA" w:rsidRPr="0045067B">
        <w:t>komunikáciu aplikácie s ich zariadením</w:t>
      </w:r>
      <w:r w:rsidR="003215F4" w:rsidRPr="0045067B">
        <w:t>, no o</w:t>
      </w:r>
      <w:r w:rsidR="00085807" w:rsidRPr="0045067B">
        <w:t>krem toho však majú rovnaké funkcie ako vyššie</w:t>
      </w:r>
      <w:r w:rsidR="00085807">
        <w:t xml:space="preserve"> spomenuté aplikácie</w:t>
      </w:r>
      <w:r w:rsidR="009C075D">
        <w:t xml:space="preserve">. Funkcionálne </w:t>
      </w:r>
      <w:r w:rsidR="00AE3BAA">
        <w:t>však</w:t>
      </w:r>
      <w:r w:rsidR="009C075D">
        <w:t xml:space="preserve"> </w:t>
      </w:r>
      <w:r w:rsidR="00235FC7">
        <w:t xml:space="preserve">nie vždy </w:t>
      </w:r>
      <w:r w:rsidR="009C075D">
        <w:t>spĺňajú to čo sľubuj</w:t>
      </w:r>
      <w:r w:rsidR="00BB181F">
        <w:t>ú</w:t>
      </w:r>
      <w:r w:rsidR="009C075D">
        <w:t xml:space="preserve">, </w:t>
      </w:r>
      <w:r w:rsidR="00BB181F">
        <w:t>čo môžeme vidieť</w:t>
      </w:r>
      <w:r w:rsidR="00E756EB">
        <w:t xml:space="preserve"> aj</w:t>
      </w:r>
      <w:r w:rsidR="00BB181F">
        <w:t xml:space="preserve"> na </w:t>
      </w:r>
      <w:r w:rsidR="0045067B">
        <w:t>veľkom</w:t>
      </w:r>
      <w:r w:rsidR="00BB181F">
        <w:t xml:space="preserve"> množstve </w:t>
      </w:r>
      <w:r w:rsidR="00AE3BAA">
        <w:t>negatívnych hodnotení a recenzií.</w:t>
      </w:r>
      <w:r w:rsidR="00483A3F">
        <w:t xml:space="preserve"> </w:t>
      </w:r>
      <w:r w:rsidR="009135DA">
        <w:t>Aplikáciu, v ktorej by bolo možné zaznamenávať viac</w:t>
      </w:r>
      <w:r w:rsidR="008E3E26">
        <w:t>ero</w:t>
      </w:r>
      <w:r w:rsidR="009135DA">
        <w:t xml:space="preserve"> rôznych meraní, pre väčšie množstvo ľudí som našla len jednu. Zväčša aplikácie podporovali zápis meraní jednej osobe, nanajvyš dvom</w:t>
      </w:r>
      <w:r w:rsidR="000C6093">
        <w:t>, preto by takéto aplikácie nemohli byť použité na pomoc pri vizite</w:t>
      </w:r>
      <w:r w:rsidR="009135DA">
        <w:t>.</w:t>
      </w:r>
      <w:r w:rsidR="000C6093">
        <w:t xml:space="preserve"> Posledné negatívum, ktoré som pri prieskume spozorovala bolo, že len málo z nich bolo v slovenskom jazyku</w:t>
      </w:r>
      <w:r w:rsidR="008E3E26">
        <w:t>. Nemôžem očakávať, že všetci ovadajú anglický jazyk, alebo že by ho chceli využívať na dennej báze.</w:t>
      </w:r>
      <w:r w:rsidR="009135DA">
        <w:t xml:space="preserve"> </w:t>
      </w:r>
    </w:p>
    <w:p w14:paraId="74706507" w14:textId="6B63D371" w:rsidR="009E28F6" w:rsidRDefault="00235FC7" w:rsidP="00307505">
      <w:pPr>
        <w:ind w:firstLine="708"/>
        <w:jc w:val="both"/>
      </w:pPr>
      <w:r>
        <w:lastRenderedPageBreak/>
        <w:t>M</w:t>
      </w:r>
      <w:r w:rsidR="00E756EB">
        <w:t>ôj prieskum existujúcich aplikácii som vykonala</w:t>
      </w:r>
      <w:r>
        <w:t xml:space="preserve"> v internetovom obchode Google Play, ktorý slúži ako oficiálna aplikačná databáza pre operačný systém Android. </w:t>
      </w:r>
      <w:r w:rsidR="009E28F6">
        <w:t xml:space="preserve">Ako ukážku uvediem </w:t>
      </w:r>
      <w:r w:rsidR="003D1EE2">
        <w:t>aplikácie, ktoré ma pri vyhľadávaní najviac zaujali.</w:t>
      </w:r>
    </w:p>
    <w:p w14:paraId="7B20F754" w14:textId="13EC2612" w:rsidR="006F0BD0" w:rsidRDefault="006F0BD0" w:rsidP="006F0BD0">
      <w:pPr>
        <w:pStyle w:val="3Nadpis"/>
      </w:pPr>
      <w:bookmarkStart w:id="27" w:name="_Toc103083493"/>
      <w:r>
        <w:t>Mobilná aplikácia</w:t>
      </w:r>
      <w:r w:rsidR="000E5A5D">
        <w:t xml:space="preserve"> Denník krvného tlaku</w:t>
      </w:r>
      <w:bookmarkEnd w:id="27"/>
    </w:p>
    <w:p w14:paraId="70A8A523" w14:textId="77777777" w:rsidR="00634980" w:rsidRDefault="000E5A5D" w:rsidP="00634980">
      <w:pPr>
        <w:ind w:firstLine="708"/>
        <w:jc w:val="both"/>
      </w:pPr>
      <w:r>
        <w:t xml:space="preserve">Mobilná aplikácia Denník krvného tlaku </w:t>
      </w:r>
      <w:r w:rsidR="002219FC">
        <w:fldChar w:fldCharType="begin"/>
      </w:r>
      <w:r w:rsidR="002219FC">
        <w:instrText xml:space="preserve"> REF _Ref100585500 \r \h </w:instrText>
      </w:r>
      <w:r w:rsidR="002219FC">
        <w:fldChar w:fldCharType="separate"/>
      </w:r>
      <w:r w:rsidR="00BB1F3A">
        <w:t>[4]</w:t>
      </w:r>
      <w:r w:rsidR="002219FC">
        <w:fldChar w:fldCharType="end"/>
      </w:r>
      <w:r>
        <w:t xml:space="preserve"> j</w:t>
      </w:r>
      <w:r w:rsidR="0092125C">
        <w:t>e</w:t>
      </w:r>
      <w:r>
        <w:t xml:space="preserve"> </w:t>
      </w:r>
      <w:r w:rsidR="0092125C">
        <w:t>aplikácia, ktorej funkcionalit</w:t>
      </w:r>
      <w:r w:rsidR="00E77D0A">
        <w:t>y</w:t>
      </w:r>
      <w:r w:rsidR="0092125C">
        <w:t xml:space="preserve"> </w:t>
      </w:r>
      <w:r w:rsidR="00C13752">
        <w:t xml:space="preserve">najmenej spĺňali </w:t>
      </w:r>
      <w:r w:rsidR="00944DF3">
        <w:t>používateľské požiadavky</w:t>
      </w:r>
      <w:r w:rsidR="0092125C">
        <w:t>.</w:t>
      </w:r>
      <w:r w:rsidR="00C13752">
        <w:t xml:space="preserve"> Typ tejto aplikácie sa najčastejšie vyskytoval pri vyhľadávaní medicínskych výrazov či podobných kľúčových slov. I</w:t>
      </w:r>
      <w:r w:rsidR="0092125C">
        <w:t>de o</w:t>
      </w:r>
      <w:r w:rsidR="00767A58">
        <w:t> </w:t>
      </w:r>
      <w:r w:rsidR="0092125C">
        <w:t>jednoduchú</w:t>
      </w:r>
      <w:r w:rsidR="00767A58">
        <w:t xml:space="preserve"> a efektívnu</w:t>
      </w:r>
      <w:r w:rsidR="0092125C">
        <w:t xml:space="preserve"> aplikáciu pre zaznamenávanie </w:t>
      </w:r>
      <w:r w:rsidR="00E77D0A">
        <w:t xml:space="preserve">jedného typu merania pre jednu osobu. V tomto prípade ide o krvný tlak. Ako som už spomenula, takýchto aplikácií bolo mnoho, či už v slovenskom alebo anglickom jazyku. Túto som na ukážku vybrala práve preto, že bola </w:t>
      </w:r>
      <w:r w:rsidR="006824D3">
        <w:t>preložená do</w:t>
      </w:r>
      <w:r w:rsidR="00E77D0A">
        <w:t> Slovensk</w:t>
      </w:r>
      <w:r w:rsidR="006824D3">
        <w:t>ého</w:t>
      </w:r>
      <w:r w:rsidR="00E77D0A">
        <w:t xml:space="preserve"> jazyk</w:t>
      </w:r>
      <w:r w:rsidR="006824D3">
        <w:t>a</w:t>
      </w:r>
      <w:r w:rsidR="00E77D0A">
        <w:t>.</w:t>
      </w:r>
      <w:r w:rsidR="001E74E3">
        <w:t xml:space="preserve"> Aplikácia už vopred upozorňuje, že krvný tlak nemeria, len je možné do nej zapísať namerané hodnoty. Obsahuje štatistiky s históriou meraní</w:t>
      </w:r>
      <w:r w:rsidR="00CE3A7E">
        <w:t xml:space="preserve"> aj vo forme grafu. </w:t>
      </w:r>
      <w:r w:rsidR="005235CE">
        <w:t xml:space="preserve">V tomto prípade nie je možné prepojenie prístroja s aplikáciou. </w:t>
      </w:r>
      <w:r w:rsidR="00CE3A7E">
        <w:t xml:space="preserve">I keď aplikácia sľubuje upozornenie </w:t>
      </w:r>
      <w:r w:rsidR="00A462DC">
        <w:t xml:space="preserve">na hypertenziu či iné odklony od normálu, neberie do úvahy hodnoty </w:t>
      </w:r>
      <w:r w:rsidR="00767A58">
        <w:t>pulzu, a teda aj ak by bol zadaný vysoký krvný pulz, aplikácia to nevyhodnotí ako riziko.</w:t>
      </w:r>
    </w:p>
    <w:p w14:paraId="02C54AD8" w14:textId="1B7BE9F4" w:rsidR="001624C0" w:rsidRDefault="00230D01" w:rsidP="00634980">
      <w:pPr>
        <w:ind w:firstLine="708"/>
        <w:jc w:val="both"/>
        <w:rPr>
          <w:noProof/>
        </w:rPr>
      </w:pPr>
      <w:r>
        <w:t xml:space="preserve"> </w:t>
      </w:r>
      <w:r w:rsidR="00E31DE1" w:rsidRPr="00E31DE1">
        <w:t xml:space="preserve"> </w:t>
      </w:r>
      <w:r w:rsidR="009146C9">
        <w:rPr>
          <w:noProof/>
        </w:rPr>
        <w:t xml:space="preserve"> </w:t>
      </w:r>
      <w:r w:rsidR="00634980">
        <w:rPr>
          <w:noProof/>
        </w:rPr>
        <w:drawing>
          <wp:inline distT="0" distB="0" distL="0" distR="0" wp14:anchorId="696F64AD" wp14:editId="2E962827">
            <wp:extent cx="2055600" cy="4319752"/>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5600" cy="4319752"/>
                    </a:xfrm>
                    <a:prstGeom prst="rect">
                      <a:avLst/>
                    </a:prstGeom>
                    <a:noFill/>
                    <a:ln>
                      <a:noFill/>
                    </a:ln>
                  </pic:spPr>
                </pic:pic>
              </a:graphicData>
            </a:graphic>
          </wp:inline>
        </w:drawing>
      </w:r>
      <w:r w:rsidR="009146C9">
        <w:rPr>
          <w:noProof/>
        </w:rPr>
        <w:drawing>
          <wp:inline distT="0" distB="0" distL="0" distR="0" wp14:anchorId="239D93BD" wp14:editId="3EDACACF">
            <wp:extent cx="2055600" cy="431975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5600" cy="4319753"/>
                    </a:xfrm>
                    <a:prstGeom prst="rect">
                      <a:avLst/>
                    </a:prstGeom>
                    <a:noFill/>
                    <a:ln>
                      <a:noFill/>
                    </a:ln>
                  </pic:spPr>
                </pic:pic>
              </a:graphicData>
            </a:graphic>
          </wp:inline>
        </w:drawing>
      </w:r>
    </w:p>
    <w:p w14:paraId="4F3A1C31" w14:textId="77777777" w:rsidR="001624C0" w:rsidRDefault="001624C0" w:rsidP="00514AEB">
      <w:pPr>
        <w:ind w:firstLine="708"/>
        <w:jc w:val="both"/>
      </w:pPr>
    </w:p>
    <w:p w14:paraId="4D9CDDAD" w14:textId="6E5B99BE" w:rsidR="00470260" w:rsidRDefault="00470260" w:rsidP="00277F2D">
      <w:pPr>
        <w:pStyle w:val="3Nadpis"/>
        <w:jc w:val="both"/>
      </w:pPr>
      <w:bookmarkStart w:id="28" w:name="_Toc103083494"/>
      <w:r>
        <w:lastRenderedPageBreak/>
        <w:t>Mobilná aplikácia Medical records</w:t>
      </w:r>
      <w:bookmarkEnd w:id="28"/>
    </w:p>
    <w:p w14:paraId="2F1EA5F8" w14:textId="45D1EDE4" w:rsidR="00D41610" w:rsidRDefault="00470260" w:rsidP="00D41610">
      <w:pPr>
        <w:ind w:firstLine="708"/>
        <w:jc w:val="both"/>
      </w:pPr>
      <w:r>
        <w:t xml:space="preserve">Medical records </w:t>
      </w:r>
      <w:r w:rsidR="002219FC">
        <w:fldChar w:fldCharType="begin"/>
      </w:r>
      <w:r w:rsidR="002219FC">
        <w:instrText xml:space="preserve"> REF _Ref100585538 \r \h </w:instrText>
      </w:r>
      <w:r w:rsidR="002219FC">
        <w:fldChar w:fldCharType="separate"/>
      </w:r>
      <w:r w:rsidR="00BB1F3A">
        <w:t>[5]</w:t>
      </w:r>
      <w:r w:rsidR="002219FC">
        <w:fldChar w:fldCharType="end"/>
      </w:r>
      <w:r w:rsidR="002219FC">
        <w:t xml:space="preserve"> </w:t>
      </w:r>
      <w:r>
        <w:t>je</w:t>
      </w:r>
      <w:r w:rsidR="00E77D0A">
        <w:t xml:space="preserve"> mobilná</w:t>
      </w:r>
      <w:r>
        <w:t xml:space="preserve"> aplikácia</w:t>
      </w:r>
      <w:r w:rsidR="006F0BD0">
        <w:t xml:space="preserve">, ktorej funkcionality sa </w:t>
      </w:r>
      <w:r w:rsidR="00944DF3">
        <w:t>viac priblížili považovanému využitiu</w:t>
      </w:r>
      <w:r w:rsidR="006F0BD0">
        <w:t>.</w:t>
      </w:r>
      <w:r w:rsidR="00484002">
        <w:t xml:space="preserve"> </w:t>
      </w:r>
      <w:r w:rsidR="009E28F6">
        <w:t>Medzi výhody oproti predchádzajúcej aplikáci</w:t>
      </w:r>
      <w:r w:rsidR="006824D3">
        <w:t>í</w:t>
      </w:r>
      <w:r w:rsidR="009E28F6">
        <w:t xml:space="preserve"> patrí určite zaznamenávanie rozličných meraní, historiu návštev lekárov, výsledky testov alebo diagnózy chorôb. Celkovo vieme viesť osobné informácie o našom zdraví na jednom mieste. </w:t>
      </w:r>
      <w:r w:rsidR="0092125C">
        <w:t>V</w:t>
      </w:r>
      <w:r w:rsidR="006F0BD0">
        <w:t> </w:t>
      </w:r>
      <w:r w:rsidR="0092125C">
        <w:t>prípade</w:t>
      </w:r>
      <w:r w:rsidR="006F0BD0">
        <w:t>,</w:t>
      </w:r>
      <w:r w:rsidR="0092125C">
        <w:t xml:space="preserve"> ak má používateľ pravidelne užívať lieky, aplikácia mu môže túto povinnosť pripomínať. Taktiež je možné sledovať kalendár udalostí, ktorý je veľmi pekne dizajnovo spracovaný.</w:t>
      </w:r>
      <w:r w:rsidR="006F0BD0">
        <w:t xml:space="preserve"> Čo sa týka využitia, nebolo by ju možné použiť na zaznamenávanie meraní pacientov</w:t>
      </w:r>
      <w:r w:rsidR="006824D3">
        <w:t>, a teda ani rozdeliť skupiny ľudí na oddelenia</w:t>
      </w:r>
      <w:r w:rsidR="006F0BD0">
        <w:t xml:space="preserve">, </w:t>
      </w:r>
      <w:r w:rsidR="006824D3">
        <w:t xml:space="preserve">preto </w:t>
      </w:r>
      <w:r w:rsidR="006F0BD0">
        <w:t>nespĺňa moje zadanie</w:t>
      </w:r>
      <w:r w:rsidR="006824D3">
        <w:t>. J</w:t>
      </w:r>
      <w:r w:rsidR="006F0BD0">
        <w:t>e možné okrem svojho profilu, viesť profil aj rodinnému príslušníkovi, čo môže napríklad matka s dieťaťom považovať za užitočné.</w:t>
      </w:r>
      <w:r w:rsidR="00D469D9">
        <w:t xml:space="preserve"> </w:t>
      </w:r>
      <w:r w:rsidR="006908A5">
        <w:t>Za nevýhodu považujem</w:t>
      </w:r>
      <w:r w:rsidR="003E61FE">
        <w:t xml:space="preserve"> aj to, že nepodporuje slovenský</w:t>
      </w:r>
      <w:r w:rsidR="006908A5">
        <w:t xml:space="preserve"> jazyk</w:t>
      </w:r>
      <w:r w:rsidR="00295298">
        <w:t>.</w:t>
      </w:r>
      <w:r w:rsidR="006908A5">
        <w:t xml:space="preserve"> </w:t>
      </w:r>
    </w:p>
    <w:p w14:paraId="57A50445" w14:textId="6910021F" w:rsidR="001624C0" w:rsidRDefault="00366FBA" w:rsidP="00366FBA">
      <w:pPr>
        <w:ind w:firstLine="708"/>
        <w:jc w:val="both"/>
      </w:pPr>
      <w:r>
        <w:rPr>
          <w:noProof/>
        </w:rPr>
        <w:drawing>
          <wp:inline distT="0" distB="0" distL="0" distR="0" wp14:anchorId="093C5CB7" wp14:editId="096FD088">
            <wp:extent cx="2055600" cy="365817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600" cy="3658174"/>
                    </a:xfrm>
                    <a:prstGeom prst="rect">
                      <a:avLst/>
                    </a:prstGeom>
                    <a:noFill/>
                    <a:ln>
                      <a:noFill/>
                    </a:ln>
                  </pic:spPr>
                </pic:pic>
              </a:graphicData>
            </a:graphic>
          </wp:inline>
        </w:drawing>
      </w:r>
      <w:r w:rsidRPr="00366FBA">
        <w:t xml:space="preserve"> </w:t>
      </w:r>
      <w:r>
        <w:rPr>
          <w:noProof/>
        </w:rPr>
        <w:drawing>
          <wp:inline distT="0" distB="0" distL="0" distR="0" wp14:anchorId="42BE7D7E" wp14:editId="666919CF">
            <wp:extent cx="2055600" cy="3658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5600" cy="3658175"/>
                    </a:xfrm>
                    <a:prstGeom prst="rect">
                      <a:avLst/>
                    </a:prstGeom>
                    <a:noFill/>
                    <a:ln>
                      <a:noFill/>
                    </a:ln>
                  </pic:spPr>
                </pic:pic>
              </a:graphicData>
            </a:graphic>
          </wp:inline>
        </w:drawing>
      </w:r>
    </w:p>
    <w:p w14:paraId="5BB24E2B" w14:textId="77777777" w:rsidR="00366FBA" w:rsidRDefault="00366FBA" w:rsidP="00522D0A">
      <w:pPr>
        <w:ind w:firstLine="708"/>
        <w:jc w:val="both"/>
      </w:pPr>
    </w:p>
    <w:p w14:paraId="5E936713" w14:textId="68A6B970" w:rsidR="007441E2" w:rsidRDefault="007441E2" w:rsidP="00277F2D">
      <w:pPr>
        <w:pStyle w:val="3Nadpis"/>
        <w:jc w:val="both"/>
      </w:pPr>
      <w:bookmarkStart w:id="29" w:name="_Toc103083495"/>
      <w:r>
        <w:t>Mobilná aplikácia Medical Records Clinic</w:t>
      </w:r>
      <w:r w:rsidR="00470260">
        <w:t xml:space="preserve"> app</w:t>
      </w:r>
      <w:bookmarkEnd w:id="29"/>
    </w:p>
    <w:p w14:paraId="2E768EB0" w14:textId="3448A94A" w:rsidR="00DE4DA5" w:rsidRDefault="008E3E26" w:rsidP="002219FC">
      <w:pPr>
        <w:ind w:firstLine="357"/>
        <w:jc w:val="both"/>
      </w:pPr>
      <w:r>
        <w:t>Mobilná aplikácia Medical Records Clinik</w:t>
      </w:r>
      <w:r w:rsidR="00470260">
        <w:t xml:space="preserve"> app</w:t>
      </w:r>
      <w:r w:rsidR="0092125C">
        <w:t xml:space="preserve"> </w:t>
      </w:r>
      <w:r w:rsidR="002219FC">
        <w:fldChar w:fldCharType="begin"/>
      </w:r>
      <w:r w:rsidR="002219FC">
        <w:instrText xml:space="preserve"> REF _Ref100585568 \r \h </w:instrText>
      </w:r>
      <w:r w:rsidR="002219FC">
        <w:fldChar w:fldCharType="separate"/>
      </w:r>
      <w:r w:rsidR="00BB1F3A">
        <w:t>[6]</w:t>
      </w:r>
      <w:r w:rsidR="002219FC">
        <w:fldChar w:fldCharType="end"/>
      </w:r>
      <w:r w:rsidR="002219FC">
        <w:t xml:space="preserve"> </w:t>
      </w:r>
      <w:r>
        <w:t xml:space="preserve">je aplikácia, ktorá </w:t>
      </w:r>
      <w:r w:rsidR="00944DF3">
        <w:t>najviac naplnila používateľské požiadavky</w:t>
      </w:r>
      <w:r w:rsidR="005733FE">
        <w:t xml:space="preserve">. </w:t>
      </w:r>
      <w:r w:rsidR="00D469D9">
        <w:t>Je</w:t>
      </w:r>
      <w:r w:rsidR="00606B51">
        <w:t xml:space="preserve"> v nej</w:t>
      </w:r>
      <w:r w:rsidR="005733FE">
        <w:t xml:space="preserve"> možné pridávať viacero pacientov, vytvoriť im profil s detailnými informáciami, vykonávať zápis pre rôzne merania,</w:t>
      </w:r>
      <w:r w:rsidR="00826069">
        <w:t xml:space="preserve"> či</w:t>
      </w:r>
      <w:r w:rsidR="005733FE">
        <w:t xml:space="preserve"> vytvárať lekárov a následne ich priradiť pri tvorbe záznamu</w:t>
      </w:r>
      <w:r w:rsidR="00826069">
        <w:t xml:space="preserve">. </w:t>
      </w:r>
      <w:r w:rsidR="00D469D9">
        <w:t xml:space="preserve">Funkciu pre </w:t>
      </w:r>
      <w:r w:rsidR="001636D9">
        <w:t>sledova</w:t>
      </w:r>
      <w:r w:rsidR="00D469D9">
        <w:t>nie</w:t>
      </w:r>
      <w:r w:rsidR="001636D9">
        <w:t xml:space="preserve"> históri</w:t>
      </w:r>
      <w:r w:rsidR="00D469D9">
        <w:t>e</w:t>
      </w:r>
      <w:r w:rsidR="001636D9">
        <w:t xml:space="preserve"> záznamov a vidieť ich aj vo forme grafu</w:t>
      </w:r>
      <w:r w:rsidR="00D469D9">
        <w:t xml:space="preserve"> beriem už ako samozrejmosť</w:t>
      </w:r>
      <w:r w:rsidR="001636D9">
        <w:t xml:space="preserve">. </w:t>
      </w:r>
      <w:r w:rsidR="00826069">
        <w:t xml:space="preserve">V aplikácii je možné </w:t>
      </w:r>
      <w:r w:rsidR="00C43584">
        <w:t>aj</w:t>
      </w:r>
      <w:r w:rsidR="00826069">
        <w:t> </w:t>
      </w:r>
      <w:r w:rsidR="005733FE">
        <w:t>zapísať o akú nemocnicu ide</w:t>
      </w:r>
      <w:r w:rsidR="00826069">
        <w:t xml:space="preserve">, no z môjho pohľadu to nemalo veľký význam, pretože nebolo možné tejto nemocnici detailne priradiť oddelenia či </w:t>
      </w:r>
      <w:r w:rsidR="00826069">
        <w:lastRenderedPageBreak/>
        <w:t xml:space="preserve">pacientov. Ak som napríklad vytvorila aj dve nemocnice, pri tvorbe pacienta nebolo možné zapísať, ktorej nemocnici by som ho chcela priradiť. </w:t>
      </w:r>
      <w:r w:rsidR="00C43584">
        <w:t xml:space="preserve">Taktiež nebolo možné delenie účtu kvôli právomociam, a teda z tohto pohľadu pôsobila </w:t>
      </w:r>
      <w:r w:rsidR="00270574">
        <w:t xml:space="preserve">aplikácia </w:t>
      </w:r>
      <w:r w:rsidR="00C43584">
        <w:t>trochu chaoticky.</w:t>
      </w:r>
      <w:r w:rsidR="00270574">
        <w:t xml:space="preserve"> Podľa môjho názoru by nemala mať zdravotná sestra možnosť prepísať informácie o nemocnici.</w:t>
      </w:r>
      <w:r w:rsidR="00C43584">
        <w:t xml:space="preserve"> Taktiež som nenašla spôsob, ako by bolo možné vidieť pacientov na oddelení na dvoch zariadeniach pri viacerých účtoch.</w:t>
      </w:r>
      <w:r w:rsidR="00270574">
        <w:t xml:space="preserve"> Za jej slabú stránku, i keď nejde o jej funkčnosť, považujem taktiež dizajn.</w:t>
      </w:r>
      <w:r w:rsidR="00C43584">
        <w:t xml:space="preserve"> Posledná prekážka, ktorú by som chcela spomenúť je, že aplikácia </w:t>
      </w:r>
      <w:r w:rsidR="0080430B">
        <w:t>je</w:t>
      </w:r>
      <w:r w:rsidR="00C43584">
        <w:t xml:space="preserve"> v anglickom jazyku</w:t>
      </w:r>
      <w:r w:rsidR="00522D0A">
        <w:t>.</w:t>
      </w:r>
    </w:p>
    <w:p w14:paraId="7E56C415" w14:textId="6A0BA354" w:rsidR="001624C0" w:rsidRDefault="001624C0" w:rsidP="00D41610">
      <w:pPr>
        <w:jc w:val="both"/>
      </w:pPr>
    </w:p>
    <w:p w14:paraId="40384211" w14:textId="7E463310" w:rsidR="001624C0" w:rsidRDefault="00366FBA" w:rsidP="00366FBA">
      <w:pPr>
        <w:ind w:firstLine="357"/>
        <w:jc w:val="center"/>
      </w:pPr>
      <w:r>
        <w:rPr>
          <w:noProof/>
        </w:rPr>
        <w:drawing>
          <wp:inline distT="0" distB="0" distL="0" distR="0" wp14:anchorId="09191A44" wp14:editId="5718C49A">
            <wp:extent cx="2055600" cy="411120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r>
        <w:rPr>
          <w:noProof/>
        </w:rPr>
        <w:drawing>
          <wp:inline distT="0" distB="0" distL="0" distR="0" wp14:anchorId="7A4245A1" wp14:editId="08213DA2">
            <wp:extent cx="2055600" cy="411120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p>
    <w:p w14:paraId="4BB3A1B0" w14:textId="77777777" w:rsidR="001624C0" w:rsidRDefault="001624C0" w:rsidP="002219FC">
      <w:pPr>
        <w:ind w:firstLine="357"/>
        <w:jc w:val="both"/>
      </w:pPr>
    </w:p>
    <w:p w14:paraId="7DA70763" w14:textId="1977AC44" w:rsidR="008B78F4" w:rsidRDefault="008B78F4" w:rsidP="00277F2D">
      <w:pPr>
        <w:pStyle w:val="3Nadpis"/>
        <w:jc w:val="both"/>
      </w:pPr>
      <w:bookmarkStart w:id="30" w:name="_Toc103083496"/>
      <w:r>
        <w:t>Zhodnotenie kvalít dostupných aplikácií</w:t>
      </w:r>
      <w:bookmarkEnd w:id="30"/>
    </w:p>
    <w:p w14:paraId="6A2FD865" w14:textId="1700E4E7" w:rsidR="0071163F" w:rsidRDefault="00277F2D" w:rsidP="0071163F">
      <w:pPr>
        <w:ind w:firstLine="357"/>
        <w:jc w:val="both"/>
      </w:pPr>
      <w:r>
        <w:t>Z aplikácií, ktoré</w:t>
      </w:r>
      <w:r w:rsidR="00F5373C">
        <w:t xml:space="preserve"> Google Play ponúka som nenašla žiadnu, ktorá by spĺňala všetky používateľské požiadavky.</w:t>
      </w:r>
      <w:r>
        <w:t xml:space="preserve"> </w:t>
      </w:r>
      <w:r w:rsidR="009135DA">
        <w:t>Pre mňa najdôležitejšie však bolo nájsť takú, v ktorej by sa dalo zaznamenávať viacero meraní pre viacero ľudí.</w:t>
      </w:r>
      <w:r w:rsidR="00F5373C">
        <w:t xml:space="preserve"> Túto požiadavku najlepšie spĺňala Medical Records Clinik app, no je potrebné podotknúť, že</w:t>
      </w:r>
      <w:r w:rsidR="009D04EB">
        <w:t xml:space="preserve"> bola v anglickom jazyku a</w:t>
      </w:r>
      <w:r w:rsidR="00F5373C">
        <w:t xml:space="preserve"> mala najhoršiu prehľadnosť a dizajn. V tejto aplikácií</w:t>
      </w:r>
      <w:r w:rsidR="009D04EB">
        <w:t xml:space="preserve"> ale </w:t>
      </w:r>
      <w:r w:rsidR="00F5373C">
        <w:t>vidím</w:t>
      </w:r>
      <w:r w:rsidR="009D04EB">
        <w:t xml:space="preserve"> </w:t>
      </w:r>
      <w:r w:rsidR="00F5373C">
        <w:t xml:space="preserve">najväčší potenciál pre jej využitie v medicínskom zariadení. </w:t>
      </w:r>
    </w:p>
    <w:p w14:paraId="185A276B" w14:textId="211E70CC" w:rsidR="0071163F" w:rsidRDefault="0071163F" w:rsidP="0071163F">
      <w:pPr>
        <w:pStyle w:val="1Nadpis"/>
      </w:pPr>
      <w:bookmarkStart w:id="31" w:name="_Toc103083497"/>
      <w:r>
        <w:lastRenderedPageBreak/>
        <w:t>Návrh aplikácie eVizita</w:t>
      </w:r>
      <w:bookmarkEnd w:id="31"/>
    </w:p>
    <w:p w14:paraId="27D9F7D6" w14:textId="789D426C" w:rsidR="0071163F" w:rsidRDefault="0071163F" w:rsidP="0071163F">
      <w:pPr>
        <w:pStyle w:val="2Nadpis"/>
      </w:pPr>
      <w:bookmarkStart w:id="32" w:name="_Toc103083498"/>
      <w:r>
        <w:t>Analýza používateľských požiadaviek</w:t>
      </w:r>
      <w:bookmarkEnd w:id="32"/>
    </w:p>
    <w:p w14:paraId="5679B03B" w14:textId="69ECD3BD" w:rsidR="00C47ED1" w:rsidRDefault="00C47ED1" w:rsidP="00C47ED1">
      <w:pPr>
        <w:ind w:firstLine="360"/>
        <w:jc w:val="both"/>
      </w:pPr>
      <w:r>
        <w:t>Pred samotnou tvorbou aplikácie je potrebné identifikovať používateľske požiadavky pre aplikáciu. Snažila som sa určiť, čo má aplikácia presne spĺňať, pre koho bude určená a aké by mala mať funkcie. Pre zistenie týchto požiadaviek som využila dotazník, ktorý som primárne zamerala na zdravotné sestry, ktoré by mi mohli bližšie objasniť priebeh a fungovanie vizity. Pýtala som sa na základné informácie a to aké údaje by mali byť zaznamenané v profile pacienta alebo ako pravidelne sa uskutočňuje vizita a aké merania sa vykonávajú. Z odpovedí som identifikovala tieto požiadavky:</w:t>
      </w:r>
    </w:p>
    <w:p w14:paraId="156ABDAC" w14:textId="77777777" w:rsidR="00C47ED1" w:rsidRDefault="00C47ED1" w:rsidP="00C47ED1">
      <w:pPr>
        <w:ind w:firstLine="360"/>
        <w:jc w:val="both"/>
      </w:pPr>
      <w:r>
        <w:t>Pacienta na oddelenie prijíma zdravotná sestra. V niektorých prípadoch túto úlohu zastáva lekár, keď sa chce oboznámiť so stavom pacienta. Pri príjmaní mu vytvára kartu, do ktorej je mu počas celej hospitalizácie zaznamenávaný zdravotný stav. Na začiatku sa taktiež zaznamenávajú základné údaje o pacientovi, jeho meno, vek, diagnóza, zdravotná poisťovňa, alergie, momentálne užívané lieky, kontaktná osoba a pod. V rámci aplikácie bude mať možnosť vytvárať pacienta zdravotná sestra. Okrem toho by mala mať možnosť ho editovať a v prípade prepustenia pacienta ho aj ostrániť.</w:t>
      </w:r>
    </w:p>
    <w:p w14:paraId="3AFB3B16" w14:textId="77777777" w:rsidR="00C47ED1" w:rsidRDefault="00C47ED1" w:rsidP="00C47ED1">
      <w:pPr>
        <w:ind w:firstLine="360"/>
        <w:jc w:val="both"/>
      </w:pPr>
      <w:r>
        <w:t>Zdravotné sestry pripravujú pacientov na vizitu. Pred samotnou vizitou zisťujú aktuálny stav pacienta, zisťuje sa príjem a výdaj tekutín a vykonajú sa pravidelné merania. Tieto merania sa u každého pacienta môžu líšiť. Najčastejšie však ide o meranie krvného tlaku a kontroluje sa pulz pacienta. U diabetikov je kontrolovaná glykémia krvi a v určitých prípadoch sa kontroluje teplota či saturácia krvi. Preto všetky tieto merania by mali byť obsiahnuté v aplikácií.</w:t>
      </w:r>
    </w:p>
    <w:p w14:paraId="53169F65" w14:textId="77777777" w:rsidR="00C47ED1" w:rsidRDefault="00C47ED1" w:rsidP="00C47ED1">
      <w:pPr>
        <w:ind w:firstLine="360"/>
        <w:jc w:val="both"/>
      </w:pPr>
      <w:r>
        <w:t>Počas samotného priebehu vizity sestra už len asistuje lekárovi, prípadne mu poskytuje dôležité informácie o zdravotnom stave pacienta, ktoré si pred vizitou všimla. Lekár kontroluje namerané hodnoty, ktoré mu sestra pripravila, kontroluje výsledky z vyšetrení a on sám kontroluje aktuálny stav pacienta. Následne stanovuje nasledujúci postup pri liečbe pacienta a rozhoduje o jeho prípadnom prepustení. V dôsledku toho by rola lekára v aplikácií mala byť schopná zobrazovať všetky namerané hodnoty u pacienta, vidieť jeho profil a zaznamenávať vizitu, teda zapísať aktuálny stav pacienta, nasledujúce vyšetrenia či dávkovanie liekov. Ako už bolo spomenuté, elektronická forma záznamov je vytváraná sestrou, preto by aj ona mala mať možnosť spätne zapísať vizitu, ak ju tým lekár poverí.</w:t>
      </w:r>
    </w:p>
    <w:p w14:paraId="25EDCED1" w14:textId="77777777" w:rsidR="00C47ED1" w:rsidRDefault="00C47ED1" w:rsidP="00C47ED1">
      <w:pPr>
        <w:ind w:firstLine="360"/>
        <w:jc w:val="both"/>
      </w:pPr>
      <w:r>
        <w:t xml:space="preserve">Poslednou rolou by malo byť vedenie nemocnice. Táto kontrolná rola by mala spravovať samotnú nemocnicu v aplikácií. Mala by mať možnosť pridávať a odstraňovať oddelenia, priradiť týmto oddeleniam registrovaných lekárov a zdravotné sestry a sledovať obsadennosť oddelení. </w:t>
      </w:r>
    </w:p>
    <w:p w14:paraId="440A198D" w14:textId="53B029D3" w:rsidR="00C47ED1" w:rsidRDefault="00C47ED1" w:rsidP="00C47ED1">
      <w:pPr>
        <w:ind w:firstLine="360"/>
        <w:jc w:val="both"/>
      </w:pPr>
      <w:r>
        <w:lastRenderedPageBreak/>
        <w:t>Všetky používateľské požiadavky sú ďalej zhrnuté pomocou stanovenia priorít MoSCoW metódy.</w:t>
      </w:r>
    </w:p>
    <w:tbl>
      <w:tblPr>
        <w:tblStyle w:val="TableGrid"/>
        <w:tblW w:w="8784" w:type="dxa"/>
        <w:tblLook w:val="04A0" w:firstRow="1" w:lastRow="0" w:firstColumn="1" w:lastColumn="0" w:noHBand="0" w:noVBand="1"/>
      </w:tblPr>
      <w:tblGrid>
        <w:gridCol w:w="6799"/>
        <w:gridCol w:w="1985"/>
      </w:tblGrid>
      <w:tr w:rsidR="00C47ED1" w14:paraId="7227E261"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E19E30A" w14:textId="77777777" w:rsidR="00C47ED1" w:rsidRDefault="00C47ED1" w:rsidP="00820AA9">
            <w:pPr>
              <w:spacing w:line="240" w:lineRule="auto"/>
              <w:jc w:val="both"/>
              <w:rPr>
                <w:rFonts w:cstheme="minorHAnsi"/>
              </w:rPr>
            </w:pPr>
            <w:r>
              <w:rPr>
                <w:rFonts w:cstheme="minorHAnsi"/>
              </w:rPr>
              <w:t>Lekári</w:t>
            </w:r>
          </w:p>
        </w:tc>
      </w:tr>
      <w:tr w:rsidR="00C47ED1" w:rsidRPr="00335A64" w14:paraId="4ADBB07F"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7F2484DE"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370A2C90"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Možnosť zapísať údaje ku každej vizite</w:t>
            </w:r>
          </w:p>
          <w:p w14:paraId="1C5C6A27"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 xml:space="preserve">Vidieť základné osobné aj zdravotné údaje o pacientovi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20612BD8" w14:textId="77777777" w:rsidR="00C47ED1" w:rsidRPr="00335A64" w:rsidRDefault="00C47ED1" w:rsidP="00820AA9">
            <w:pPr>
              <w:spacing w:line="240" w:lineRule="auto"/>
              <w:jc w:val="center"/>
              <w:rPr>
                <w:rFonts w:cstheme="minorHAnsi"/>
              </w:rPr>
            </w:pPr>
            <w:r w:rsidRPr="00335A64">
              <w:rPr>
                <w:rFonts w:cstheme="minorHAnsi"/>
              </w:rPr>
              <w:t>M</w:t>
            </w:r>
          </w:p>
        </w:tc>
      </w:tr>
      <w:tr w:rsidR="00C47ED1" w:rsidRPr="00335A64" w14:paraId="415C1634"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0EC65C"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Možnosť napísať poznámku k pacientovi</w:t>
            </w:r>
          </w:p>
          <w:p w14:paraId="76DCA989"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Zobraziť zoznam nameraných hodnôt u pacienta</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60DF1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48CAF22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CCAB5A"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Vidieť grafické znázornenie nameraných hodnôt</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642BC"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C</w:t>
            </w:r>
          </w:p>
        </w:tc>
      </w:tr>
      <w:tr w:rsidR="00C47ED1" w:rsidRPr="00335A64" w14:paraId="3259FE5E"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B78892"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Odporúčania na vyšetrenia na iných oddeleniach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F25CE"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W</w:t>
            </w:r>
          </w:p>
        </w:tc>
      </w:tr>
    </w:tbl>
    <w:p w14:paraId="41802E45" w14:textId="4B38897B" w:rsidR="00C47ED1" w:rsidRPr="00335A64" w:rsidRDefault="00C47ED1" w:rsidP="00C47ED1">
      <w:pPr>
        <w:pStyle w:val="Caption"/>
        <w:rPr>
          <w:rFonts w:cstheme="minorHAnsi"/>
          <w:color w:val="FF0000"/>
        </w:rPr>
      </w:pPr>
      <w:bookmarkStart w:id="33" w:name="_Toc103083524"/>
      <w:r>
        <w:t xml:space="preserve">Tab. </w:t>
      </w:r>
      <w:fldSimple w:instr=" SEQ Tab. \* ARABIC ">
        <w:r w:rsidR="00A6257B">
          <w:rPr>
            <w:noProof/>
          </w:rPr>
          <w:t>1</w:t>
        </w:r>
      </w:fldSimple>
      <w:r>
        <w:t xml:space="preserve"> Používateľské požiadavky lekárov</w:t>
      </w:r>
      <w:bookmarkEnd w:id="33"/>
    </w:p>
    <w:tbl>
      <w:tblPr>
        <w:tblStyle w:val="TableGrid"/>
        <w:tblW w:w="8784" w:type="dxa"/>
        <w:tblLook w:val="04A0" w:firstRow="1" w:lastRow="0" w:firstColumn="1" w:lastColumn="0" w:noHBand="0" w:noVBand="1"/>
      </w:tblPr>
      <w:tblGrid>
        <w:gridCol w:w="6799"/>
        <w:gridCol w:w="1985"/>
      </w:tblGrid>
      <w:tr w:rsidR="00C47ED1" w:rsidRPr="00335A64" w14:paraId="45C91EC8"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D7BE9E6"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Zdravotné sestry</w:t>
            </w:r>
          </w:p>
        </w:tc>
      </w:tr>
      <w:tr w:rsidR="00C47ED1" w:rsidRPr="00335A64" w14:paraId="66E1AB1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EACCE"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7B2845FB"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Prístup k pacientom iba na ich oddelení</w:t>
            </w:r>
          </w:p>
          <w:p w14:paraId="5311A4A5"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Možnosť vytvoriť nový profil hospitalizovaného pacienta</w:t>
            </w:r>
          </w:p>
          <w:p w14:paraId="66E62E86"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Zapísať údaje z meracých prístrojov do aplikácie</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93A9B1"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0EE15DC9"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C74C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Vidieť základné údaje o pacientovi</w:t>
            </w:r>
          </w:p>
          <w:p w14:paraId="2DC7F83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 xml:space="preserve">Zobraziť zoznam nameraných hodnôt u pacienta </w:t>
            </w:r>
          </w:p>
          <w:p w14:paraId="6B892ED0"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Aplikácia v slovenskom jazyku</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D5D88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0B42A1D7"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A336"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Možnosť napísať poznámku k pacientovi</w:t>
            </w:r>
          </w:p>
          <w:p w14:paraId="499D3B7D"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Pripomenutie nezadaných meraní</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00167"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C</w:t>
            </w:r>
          </w:p>
        </w:tc>
      </w:tr>
    </w:tbl>
    <w:p w14:paraId="16476B48" w14:textId="7AEB547C" w:rsidR="00C47ED1" w:rsidRPr="006954FA" w:rsidRDefault="00C47ED1" w:rsidP="00C47ED1">
      <w:pPr>
        <w:pStyle w:val="Caption"/>
        <w:rPr>
          <w:rFonts w:cstheme="minorHAnsi"/>
          <w:color w:val="FF0000"/>
        </w:rPr>
      </w:pPr>
      <w:bookmarkStart w:id="34" w:name="_Toc103083525"/>
      <w:r>
        <w:t xml:space="preserve">Tab. </w:t>
      </w:r>
      <w:fldSimple w:instr=" SEQ Tab. \* ARABIC ">
        <w:r w:rsidR="00A6257B">
          <w:rPr>
            <w:noProof/>
          </w:rPr>
          <w:t>2</w:t>
        </w:r>
      </w:fldSimple>
      <w:r>
        <w:t xml:space="preserve"> Používateľské požiadavky zdravotných sestier</w:t>
      </w:r>
      <w:bookmarkEnd w:id="34"/>
    </w:p>
    <w:tbl>
      <w:tblPr>
        <w:tblStyle w:val="TableGrid"/>
        <w:tblW w:w="8784" w:type="dxa"/>
        <w:tblLook w:val="04A0" w:firstRow="1" w:lastRow="0" w:firstColumn="1" w:lastColumn="0" w:noHBand="0" w:noVBand="1"/>
      </w:tblPr>
      <w:tblGrid>
        <w:gridCol w:w="6799"/>
        <w:gridCol w:w="1985"/>
      </w:tblGrid>
      <w:tr w:rsidR="00C47ED1" w:rsidRPr="00335A64" w14:paraId="7E2D8EEC"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4CEB6925"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Vedenie nemocnice</w:t>
            </w:r>
          </w:p>
        </w:tc>
      </w:tr>
      <w:tr w:rsidR="00C47ED1" w:rsidRPr="00335A64" w14:paraId="3E19545B"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0F5D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Pr>
                <w:rFonts w:cstheme="minorHAnsi"/>
              </w:rPr>
              <w:t>Vidieť o</w:t>
            </w:r>
            <w:r w:rsidRPr="00335A64">
              <w:rPr>
                <w:rFonts w:cstheme="minorHAnsi"/>
              </w:rPr>
              <w:t>bsadenosť oddelenia</w:t>
            </w:r>
          </w:p>
          <w:p w14:paraId="4F72ECA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sidRPr="00335A64">
              <w:rPr>
                <w:rFonts w:eastAsia="Times New Roman" w:cstheme="minorHAnsi"/>
                <w:color w:val="000000"/>
                <w:lang w:eastAsia="sk-SK"/>
              </w:rPr>
              <w:t>Dostatočné zabezpečenie údajov o pacientoch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EC9B95"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66E6030A"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C60DDC"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Lekari priradení k oddeleniam</w:t>
            </w:r>
          </w:p>
          <w:p w14:paraId="050E92DB"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Zdravotné sestry priradené k oddeleniam</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249E9F"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S</w:t>
            </w:r>
          </w:p>
        </w:tc>
      </w:tr>
    </w:tbl>
    <w:p w14:paraId="210F8933" w14:textId="24E69D4B" w:rsidR="00C47ED1" w:rsidRDefault="00C47ED1" w:rsidP="00C47ED1">
      <w:pPr>
        <w:pStyle w:val="Caption"/>
      </w:pPr>
      <w:bookmarkStart w:id="35" w:name="_Toc103083526"/>
      <w:r>
        <w:t xml:space="preserve">Tab. </w:t>
      </w:r>
      <w:fldSimple w:instr=" SEQ Tab. \* ARABIC ">
        <w:r w:rsidR="00A6257B">
          <w:rPr>
            <w:noProof/>
          </w:rPr>
          <w:t>3</w:t>
        </w:r>
      </w:fldSimple>
      <w:r>
        <w:t xml:space="preserve"> Používateľské požiadavky vedenia nemocnice</w:t>
      </w:r>
      <w:bookmarkEnd w:id="35"/>
    </w:p>
    <w:p w14:paraId="6C0F38F3" w14:textId="77777777" w:rsidR="00C47ED1" w:rsidRDefault="00C47ED1" w:rsidP="00C47ED1">
      <w:pPr>
        <w:ind w:firstLine="360"/>
        <w:jc w:val="both"/>
      </w:pPr>
      <w:r>
        <w:t>•</w:t>
      </w:r>
      <w:r>
        <w:tab/>
        <w:t>(M) – Must have: dôležité požiadavky, ktoré sú základom fungovania výsledného informačného systému.</w:t>
      </w:r>
    </w:p>
    <w:p w14:paraId="1F08B0CD" w14:textId="77777777" w:rsidR="00C47ED1" w:rsidRDefault="00C47ED1" w:rsidP="00C47ED1">
      <w:pPr>
        <w:ind w:firstLine="360"/>
        <w:jc w:val="both"/>
      </w:pPr>
      <w:r>
        <w:t>•</w:t>
      </w:r>
      <w:r>
        <w:tab/>
        <w:t>(S) – Should have: dôležité požiadavky, ale nie nevyhnutné pre fungovanie systému, je možné ich zanedbať.</w:t>
      </w:r>
    </w:p>
    <w:p w14:paraId="2B7358F4" w14:textId="77777777" w:rsidR="00C47ED1" w:rsidRDefault="00C47ED1" w:rsidP="00C47ED1">
      <w:pPr>
        <w:ind w:firstLine="360"/>
        <w:jc w:val="both"/>
      </w:pPr>
      <w:r>
        <w:t>•</w:t>
      </w:r>
      <w:r>
        <w:tab/>
        <w:t>(C)  – Could have: požiadavky, ktoré sú zaujímavé pre používateľov ale nemajú požadovanú dôležitosť. Špecifikujú a implementujú sa len v takom prípade, keď je voľný čas a dostupné potrebné zdroje.</w:t>
      </w:r>
    </w:p>
    <w:p w14:paraId="03285020" w14:textId="41FB9A15" w:rsidR="007965A8" w:rsidRDefault="00C47ED1" w:rsidP="00C47ED1">
      <w:pPr>
        <w:ind w:firstLine="360"/>
        <w:jc w:val="both"/>
      </w:pPr>
      <w:r>
        <w:t>•</w:t>
      </w:r>
      <w:r>
        <w:tab/>
        <w:t>(W) – Won't have: požiadavky, pri ktorých sa zákazník a dodávateľ dohodnú, že nebudú súčasťou pripravovanej verzie, ale môžu byť implementované niekedy v budúcnosti.</w:t>
      </w:r>
    </w:p>
    <w:p w14:paraId="50074554" w14:textId="1BED06A2" w:rsidR="00C47ED1" w:rsidRPr="00023AF9" w:rsidRDefault="007965A8" w:rsidP="007965A8">
      <w:pPr>
        <w:spacing w:line="259" w:lineRule="auto"/>
      </w:pPr>
      <w:r>
        <w:br w:type="page"/>
      </w:r>
    </w:p>
    <w:p w14:paraId="20671FD5" w14:textId="7658D78C" w:rsidR="007965A8" w:rsidRDefault="007965A8" w:rsidP="007965A8">
      <w:pPr>
        <w:pStyle w:val="2Nadpis"/>
      </w:pPr>
      <w:bookmarkStart w:id="36" w:name="_Toc103083499"/>
      <w:r>
        <w:lastRenderedPageBreak/>
        <w:t>Persóny</w:t>
      </w:r>
      <w:bookmarkEnd w:id="36"/>
    </w:p>
    <w:p w14:paraId="49520CB2" w14:textId="14DA88CA" w:rsidR="00497CA8" w:rsidRDefault="005025EB" w:rsidP="00A9071D">
      <w:pPr>
        <w:ind w:firstLine="360"/>
        <w:jc w:val="both"/>
      </w:pPr>
      <w:r>
        <w:t xml:space="preserve">Pred tvorením samotného systému je potrebné </w:t>
      </w:r>
      <w:r w:rsidR="00D93CD6">
        <w:t xml:space="preserve">vytvoriť si persóny, ktoré budú reprezentovať </w:t>
      </w:r>
      <w:r w:rsidR="000310A8">
        <w:t xml:space="preserve">skutočných používateľov. </w:t>
      </w:r>
      <w:r w:rsidR="008E21A7">
        <w:t>Každá persóna reprezentuje špecifický typ používateľov. Sú vytvárané na základe kvalitatívneho a určitého kantitatívneho používateľského prieskumu</w:t>
      </w:r>
      <w:r w:rsidR="00953065">
        <w:t xml:space="preserve"> realizovaného pomocou rozhovorov, prieskumov, dotazníkov a pod</w:t>
      </w:r>
      <w:r w:rsidR="00A9071D">
        <w:t>. Dobre navrhnuté osobnosti  pomáhajú formovať plán produktu a zosúladiť všetky zainteresované strany</w:t>
      </w:r>
      <w:r w:rsidR="005A157B">
        <w:t xml:space="preserve"> </w:t>
      </w:r>
      <w:r w:rsidR="005A157B">
        <w:fldChar w:fldCharType="begin"/>
      </w:r>
      <w:r w:rsidR="005A157B">
        <w:instrText xml:space="preserve"> REF _Ref102983047 \r \h </w:instrText>
      </w:r>
      <w:r w:rsidR="005A157B">
        <w:fldChar w:fldCharType="separate"/>
      </w:r>
      <w:r w:rsidR="005A157B">
        <w:t>[17]</w:t>
      </w:r>
      <w:r w:rsidR="005A157B">
        <w:fldChar w:fldCharType="end"/>
      </w:r>
      <w:r w:rsidR="00A9071D">
        <w:t>.</w:t>
      </w:r>
    </w:p>
    <w:p w14:paraId="1EBE5DCA" w14:textId="77777777" w:rsidR="00106D67" w:rsidRPr="00497CA8" w:rsidRDefault="00106D67" w:rsidP="00A9071D">
      <w:pPr>
        <w:ind w:firstLine="360"/>
        <w:jc w:val="both"/>
      </w:pPr>
    </w:p>
    <w:p w14:paraId="56F45856" w14:textId="77777777" w:rsidR="002A4DC4" w:rsidRDefault="002A4DC4" w:rsidP="002A4DC4">
      <w:pPr>
        <w:keepNext/>
      </w:pPr>
      <w:r w:rsidRPr="002A4DC4">
        <w:rPr>
          <w:noProof/>
        </w:rPr>
        <w:drawing>
          <wp:inline distT="0" distB="0" distL="0" distR="0" wp14:anchorId="0891634E" wp14:editId="4C2CD92F">
            <wp:extent cx="5579745" cy="266192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661920"/>
                    </a:xfrm>
                    <a:prstGeom prst="rect">
                      <a:avLst/>
                    </a:prstGeom>
                  </pic:spPr>
                </pic:pic>
              </a:graphicData>
            </a:graphic>
          </wp:inline>
        </w:drawing>
      </w:r>
    </w:p>
    <w:p w14:paraId="31B55715" w14:textId="15700E6A" w:rsidR="00106D67" w:rsidRPr="00106D67" w:rsidRDefault="002A4DC4" w:rsidP="00E6355C">
      <w:pPr>
        <w:pStyle w:val="Caption"/>
      </w:pPr>
      <w:bookmarkStart w:id="37" w:name="_Toc103083518"/>
      <w:r>
        <w:t xml:space="preserve">Obr. </w:t>
      </w:r>
      <w:fldSimple w:instr=" SEQ Obr. \* ARABIC ">
        <w:r w:rsidR="00E6355C">
          <w:rPr>
            <w:noProof/>
          </w:rPr>
          <w:t>2</w:t>
        </w:r>
      </w:fldSimple>
      <w:r>
        <w:t xml:space="preserve"> Persóna Lekár</w:t>
      </w:r>
      <w:bookmarkEnd w:id="37"/>
    </w:p>
    <w:p w14:paraId="2F44ECFD" w14:textId="77777777" w:rsidR="00E6355C" w:rsidRDefault="00E6355C" w:rsidP="00E6355C">
      <w:pPr>
        <w:keepNext/>
      </w:pPr>
      <w:r w:rsidRPr="00E6355C">
        <w:rPr>
          <w:noProof/>
        </w:rPr>
        <w:drawing>
          <wp:inline distT="0" distB="0" distL="0" distR="0" wp14:anchorId="62011E26" wp14:editId="1B4C5D8F">
            <wp:extent cx="5579745" cy="26619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61920"/>
                    </a:xfrm>
                    <a:prstGeom prst="rect">
                      <a:avLst/>
                    </a:prstGeom>
                  </pic:spPr>
                </pic:pic>
              </a:graphicData>
            </a:graphic>
          </wp:inline>
        </w:drawing>
      </w:r>
    </w:p>
    <w:p w14:paraId="3E98788A" w14:textId="0B592014" w:rsidR="008E21A7" w:rsidRPr="008E21A7" w:rsidRDefault="00E6355C" w:rsidP="00E6355C">
      <w:pPr>
        <w:pStyle w:val="Caption"/>
      </w:pPr>
      <w:bookmarkStart w:id="38" w:name="_Toc103083519"/>
      <w:r>
        <w:t xml:space="preserve">Obr. </w:t>
      </w:r>
      <w:fldSimple w:instr=" SEQ Obr. \* ARABIC ">
        <w:r>
          <w:rPr>
            <w:noProof/>
          </w:rPr>
          <w:t>3</w:t>
        </w:r>
      </w:fldSimple>
      <w:r>
        <w:t xml:space="preserve"> Persóna Zdravotná sestra</w:t>
      </w:r>
      <w:bookmarkEnd w:id="38"/>
    </w:p>
    <w:p w14:paraId="1D964740" w14:textId="77777777" w:rsidR="00E6355C" w:rsidRDefault="00E6355C" w:rsidP="00E6355C">
      <w:pPr>
        <w:keepNext/>
      </w:pPr>
      <w:r w:rsidRPr="00E6355C">
        <w:rPr>
          <w:noProof/>
        </w:rPr>
        <w:lastRenderedPageBreak/>
        <w:drawing>
          <wp:inline distT="0" distB="0" distL="0" distR="0" wp14:anchorId="67BA0645" wp14:editId="5FA2AC11">
            <wp:extent cx="5579745" cy="2661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1920"/>
                    </a:xfrm>
                    <a:prstGeom prst="rect">
                      <a:avLst/>
                    </a:prstGeom>
                  </pic:spPr>
                </pic:pic>
              </a:graphicData>
            </a:graphic>
          </wp:inline>
        </w:drawing>
      </w:r>
    </w:p>
    <w:p w14:paraId="593E2899" w14:textId="491EE571" w:rsidR="00E35499" w:rsidRDefault="00E6355C" w:rsidP="00E6355C">
      <w:pPr>
        <w:pStyle w:val="Caption"/>
      </w:pPr>
      <w:bookmarkStart w:id="39" w:name="_Toc103083520"/>
      <w:r>
        <w:t xml:space="preserve">Obr. </w:t>
      </w:r>
      <w:fldSimple w:instr=" SEQ Obr. \* ARABIC ">
        <w:r>
          <w:rPr>
            <w:noProof/>
          </w:rPr>
          <w:t>4</w:t>
        </w:r>
      </w:fldSimple>
      <w:r>
        <w:t xml:space="preserve"> Persóna Vedenie nemocnice</w:t>
      </w:r>
      <w:bookmarkEnd w:id="39"/>
    </w:p>
    <w:p w14:paraId="61A8062F" w14:textId="77777777" w:rsidR="00E6355C" w:rsidRPr="00E6355C" w:rsidRDefault="00E6355C" w:rsidP="00E6355C"/>
    <w:p w14:paraId="4B611BB8" w14:textId="0BC3ECF9" w:rsidR="0071163F" w:rsidRDefault="0071163F" w:rsidP="0071163F">
      <w:pPr>
        <w:pStyle w:val="2Nadpis"/>
      </w:pPr>
      <w:bookmarkStart w:id="40" w:name="_Toc103083500"/>
      <w:r>
        <w:t xml:space="preserve">Plánované </w:t>
      </w:r>
      <w:r w:rsidR="00C47ED1">
        <w:t>funkcie</w:t>
      </w:r>
      <w:bookmarkEnd w:id="40"/>
    </w:p>
    <w:p w14:paraId="7666D07D" w14:textId="74ACA1EB" w:rsidR="00564EBB" w:rsidRPr="00564EBB" w:rsidRDefault="00564EBB" w:rsidP="00564EBB">
      <w:pPr>
        <w:pStyle w:val="3Nadpis"/>
      </w:pPr>
      <w:bookmarkStart w:id="41" w:name="_Toc103083501"/>
      <w:r>
        <w:t>Zdravotná sestra</w:t>
      </w:r>
      <w:bookmarkEnd w:id="41"/>
    </w:p>
    <w:p w14:paraId="0AE6C417" w14:textId="77777777" w:rsidR="00564EBB" w:rsidRPr="00110060" w:rsidRDefault="00564EBB" w:rsidP="00564EBB">
      <w:pPr>
        <w:pStyle w:val="ListParagraph"/>
        <w:numPr>
          <w:ilvl w:val="0"/>
          <w:numId w:val="37"/>
        </w:numPr>
        <w:jc w:val="both"/>
      </w:pPr>
      <w:r w:rsidRPr="00110060">
        <w:t>Zobraziť pacientov na oddelení</w:t>
      </w:r>
    </w:p>
    <w:p w14:paraId="51FD4DFE" w14:textId="77777777" w:rsidR="00564EBB" w:rsidRDefault="00564EBB" w:rsidP="00564EBB">
      <w:pPr>
        <w:pStyle w:val="ListParagraph"/>
        <w:numPr>
          <w:ilvl w:val="0"/>
          <w:numId w:val="37"/>
        </w:numPr>
        <w:jc w:val="both"/>
      </w:pPr>
      <w:r w:rsidRPr="00110060">
        <w:t>Vytvoriť profil pacienta</w:t>
      </w:r>
    </w:p>
    <w:p w14:paraId="7DA5E67B" w14:textId="77777777" w:rsidR="00564EBB" w:rsidRDefault="00564EBB" w:rsidP="00564EBB">
      <w:pPr>
        <w:pStyle w:val="ListParagraph"/>
        <w:numPr>
          <w:ilvl w:val="0"/>
          <w:numId w:val="37"/>
        </w:numPr>
        <w:jc w:val="both"/>
      </w:pPr>
      <w:r w:rsidRPr="00110060">
        <w:t>Zobraziť profil pacienta</w:t>
      </w:r>
    </w:p>
    <w:p w14:paraId="6087FB63" w14:textId="77777777" w:rsidR="00564EBB" w:rsidRDefault="00564EBB" w:rsidP="00564EBB">
      <w:pPr>
        <w:pStyle w:val="ListParagraph"/>
        <w:numPr>
          <w:ilvl w:val="0"/>
          <w:numId w:val="37"/>
        </w:numPr>
        <w:jc w:val="both"/>
      </w:pPr>
      <w:r>
        <w:t>Upraviť profil pacienta</w:t>
      </w:r>
    </w:p>
    <w:p w14:paraId="5BC3E4CC" w14:textId="77777777" w:rsidR="00564EBB" w:rsidRDefault="00564EBB" w:rsidP="00564EBB">
      <w:pPr>
        <w:pStyle w:val="ListParagraph"/>
        <w:numPr>
          <w:ilvl w:val="0"/>
          <w:numId w:val="37"/>
        </w:numPr>
        <w:jc w:val="both"/>
      </w:pPr>
      <w:r w:rsidRPr="00110060">
        <w:t>Odstrániť profil pacienta</w:t>
      </w:r>
    </w:p>
    <w:p w14:paraId="052D4C2A" w14:textId="77777777" w:rsidR="00564EBB" w:rsidRDefault="00564EBB" w:rsidP="00564EBB">
      <w:pPr>
        <w:pStyle w:val="ListParagraph"/>
        <w:numPr>
          <w:ilvl w:val="0"/>
          <w:numId w:val="37"/>
        </w:numPr>
        <w:jc w:val="both"/>
      </w:pPr>
      <w:r w:rsidRPr="00110060">
        <w:t>Pridať meranie pacientovi</w:t>
      </w:r>
    </w:p>
    <w:p w14:paraId="35CFA9DF" w14:textId="77777777" w:rsidR="00564EBB" w:rsidRDefault="00564EBB" w:rsidP="00564EBB">
      <w:pPr>
        <w:pStyle w:val="ListParagraph"/>
        <w:numPr>
          <w:ilvl w:val="0"/>
          <w:numId w:val="37"/>
        </w:numPr>
        <w:jc w:val="both"/>
      </w:pPr>
      <w:r>
        <w:t>Upraviť pridané meranie</w:t>
      </w:r>
    </w:p>
    <w:p w14:paraId="7AB495D7" w14:textId="77777777" w:rsidR="00564EBB" w:rsidRPr="00110060" w:rsidRDefault="00564EBB" w:rsidP="00564EBB">
      <w:pPr>
        <w:pStyle w:val="ListParagraph"/>
        <w:numPr>
          <w:ilvl w:val="0"/>
          <w:numId w:val="37"/>
        </w:numPr>
        <w:jc w:val="both"/>
      </w:pPr>
      <w:r>
        <w:t>Zobraziť všetky namerané hodnoty</w:t>
      </w:r>
    </w:p>
    <w:p w14:paraId="7CE56465" w14:textId="77777777" w:rsidR="00564EBB" w:rsidRDefault="00564EBB" w:rsidP="00564EBB">
      <w:pPr>
        <w:pStyle w:val="ListParagraph"/>
        <w:numPr>
          <w:ilvl w:val="0"/>
          <w:numId w:val="37"/>
        </w:numPr>
        <w:jc w:val="both"/>
      </w:pPr>
      <w:r w:rsidRPr="00110060">
        <w:t>Pridať poznámku k</w:t>
      </w:r>
      <w:r>
        <w:t> </w:t>
      </w:r>
      <w:r w:rsidRPr="00110060">
        <w:t>pacientovi</w:t>
      </w:r>
    </w:p>
    <w:p w14:paraId="07496A4F" w14:textId="1DCCA1C5" w:rsidR="00564EBB" w:rsidRDefault="00564EBB" w:rsidP="00564EBB">
      <w:pPr>
        <w:pStyle w:val="ListParagraph"/>
        <w:numPr>
          <w:ilvl w:val="0"/>
          <w:numId w:val="37"/>
        </w:numPr>
        <w:jc w:val="both"/>
      </w:pPr>
      <w:r>
        <w:t>Zobraziť a editovať svoj profil</w:t>
      </w:r>
    </w:p>
    <w:p w14:paraId="4E66BD89" w14:textId="15313C80" w:rsidR="00564EBB" w:rsidRDefault="00564EBB" w:rsidP="00564EBB">
      <w:pPr>
        <w:pStyle w:val="3Nadpis"/>
      </w:pPr>
      <w:bookmarkStart w:id="42" w:name="_Toc103083502"/>
      <w:r>
        <w:t>Lekár</w:t>
      </w:r>
      <w:bookmarkEnd w:id="42"/>
    </w:p>
    <w:p w14:paraId="1AF259EB" w14:textId="77777777" w:rsidR="00564EBB" w:rsidRPr="008B12CC" w:rsidRDefault="00564EBB" w:rsidP="00564EBB">
      <w:pPr>
        <w:pStyle w:val="ListParagraph"/>
        <w:numPr>
          <w:ilvl w:val="0"/>
          <w:numId w:val="37"/>
        </w:numPr>
        <w:jc w:val="both"/>
      </w:pPr>
      <w:r w:rsidRPr="008B12CC">
        <w:t>Zobraziť pacientov na oddelení</w:t>
      </w:r>
    </w:p>
    <w:p w14:paraId="5E703DE6" w14:textId="77777777" w:rsidR="00564EBB" w:rsidRDefault="00564EBB" w:rsidP="00564EBB">
      <w:pPr>
        <w:pStyle w:val="ListParagraph"/>
        <w:numPr>
          <w:ilvl w:val="0"/>
          <w:numId w:val="37"/>
        </w:numPr>
        <w:jc w:val="both"/>
      </w:pPr>
      <w:r w:rsidRPr="008B12CC">
        <w:t>Zobraziť profil pacienta</w:t>
      </w:r>
    </w:p>
    <w:p w14:paraId="13037CDF" w14:textId="77777777" w:rsidR="00564EBB" w:rsidRPr="008B12CC" w:rsidRDefault="00564EBB" w:rsidP="00564EBB">
      <w:pPr>
        <w:pStyle w:val="ListParagraph"/>
        <w:numPr>
          <w:ilvl w:val="0"/>
          <w:numId w:val="37"/>
        </w:numPr>
        <w:jc w:val="both"/>
      </w:pPr>
      <w:r>
        <w:t>Upraviť profil pacienta</w:t>
      </w:r>
    </w:p>
    <w:p w14:paraId="07DA2219" w14:textId="77777777" w:rsidR="00564EBB" w:rsidRPr="008B12CC" w:rsidRDefault="00564EBB" w:rsidP="00564EBB">
      <w:pPr>
        <w:pStyle w:val="ListParagraph"/>
        <w:numPr>
          <w:ilvl w:val="0"/>
          <w:numId w:val="37"/>
        </w:numPr>
        <w:jc w:val="both"/>
      </w:pPr>
      <w:r w:rsidRPr="008B12CC">
        <w:t>Zobraziť výsledky meraní</w:t>
      </w:r>
      <w:r>
        <w:t xml:space="preserve"> pacienta</w:t>
      </w:r>
    </w:p>
    <w:p w14:paraId="565ADD91" w14:textId="77777777" w:rsidR="00564EBB" w:rsidRDefault="00564EBB" w:rsidP="00564EBB">
      <w:pPr>
        <w:pStyle w:val="ListParagraph"/>
        <w:numPr>
          <w:ilvl w:val="0"/>
          <w:numId w:val="37"/>
        </w:numPr>
        <w:jc w:val="both"/>
      </w:pPr>
      <w:r>
        <w:t>Zaznamenať vizitu</w:t>
      </w:r>
    </w:p>
    <w:p w14:paraId="76F2DE43" w14:textId="77777777" w:rsidR="00564EBB" w:rsidRPr="008B12CC" w:rsidRDefault="00564EBB" w:rsidP="00564EBB">
      <w:pPr>
        <w:pStyle w:val="ListParagraph"/>
        <w:numPr>
          <w:ilvl w:val="0"/>
          <w:numId w:val="37"/>
        </w:numPr>
        <w:jc w:val="both"/>
      </w:pPr>
      <w:r>
        <w:t>Upraviť zaznamenanú vizitu</w:t>
      </w:r>
    </w:p>
    <w:p w14:paraId="5E45A155" w14:textId="77777777" w:rsidR="00564EBB" w:rsidRPr="008B12CC" w:rsidRDefault="00564EBB" w:rsidP="00564EBB">
      <w:pPr>
        <w:pStyle w:val="ListParagraph"/>
        <w:numPr>
          <w:ilvl w:val="0"/>
          <w:numId w:val="37"/>
        </w:numPr>
        <w:jc w:val="both"/>
      </w:pPr>
      <w:r>
        <w:t>Pridať poznámku k pacientovi</w:t>
      </w:r>
    </w:p>
    <w:p w14:paraId="304B106C" w14:textId="77777777" w:rsidR="00564EBB" w:rsidRPr="008B12CC" w:rsidRDefault="00564EBB" w:rsidP="00564EBB">
      <w:pPr>
        <w:pStyle w:val="ListParagraph"/>
        <w:numPr>
          <w:ilvl w:val="0"/>
          <w:numId w:val="37"/>
        </w:numPr>
        <w:jc w:val="both"/>
      </w:pPr>
      <w:r>
        <w:lastRenderedPageBreak/>
        <w:t>Zobraziť a editovať svoj profil</w:t>
      </w:r>
    </w:p>
    <w:p w14:paraId="7423AA57" w14:textId="334F7E66" w:rsidR="00564EBB" w:rsidRDefault="00564EBB" w:rsidP="00564EBB">
      <w:pPr>
        <w:pStyle w:val="3Nadpis"/>
      </w:pPr>
      <w:bookmarkStart w:id="43" w:name="_Toc103083503"/>
      <w:r>
        <w:t>Vedenie nemocnice</w:t>
      </w:r>
      <w:bookmarkEnd w:id="43"/>
    </w:p>
    <w:p w14:paraId="0883AD28" w14:textId="1CEABB64" w:rsidR="00564EBB" w:rsidRDefault="00564EBB" w:rsidP="00564EBB">
      <w:pPr>
        <w:pStyle w:val="ListParagraph"/>
        <w:numPr>
          <w:ilvl w:val="0"/>
          <w:numId w:val="37"/>
        </w:numPr>
        <w:jc w:val="both"/>
      </w:pPr>
      <w:r>
        <w:t>Zobraziť oddelenia v nemocnici</w:t>
      </w:r>
    </w:p>
    <w:p w14:paraId="3E969546" w14:textId="77777777" w:rsidR="00564EBB" w:rsidRDefault="00564EBB" w:rsidP="00564EBB">
      <w:pPr>
        <w:pStyle w:val="ListParagraph"/>
        <w:numPr>
          <w:ilvl w:val="0"/>
          <w:numId w:val="37"/>
        </w:numPr>
        <w:jc w:val="both"/>
      </w:pPr>
      <w:r>
        <w:t>Vytvoriť oddelenie nemocnice</w:t>
      </w:r>
    </w:p>
    <w:p w14:paraId="31E96BAF" w14:textId="77777777" w:rsidR="00564EBB" w:rsidRDefault="00564EBB" w:rsidP="00564EBB">
      <w:pPr>
        <w:pStyle w:val="ListParagraph"/>
        <w:numPr>
          <w:ilvl w:val="0"/>
          <w:numId w:val="37"/>
        </w:numPr>
        <w:jc w:val="both"/>
      </w:pPr>
      <w:r>
        <w:t>Upraviť oddelenie</w:t>
      </w:r>
    </w:p>
    <w:p w14:paraId="62D4D677" w14:textId="77777777" w:rsidR="00564EBB" w:rsidRDefault="00564EBB" w:rsidP="00564EBB">
      <w:pPr>
        <w:pStyle w:val="ListParagraph"/>
        <w:numPr>
          <w:ilvl w:val="0"/>
          <w:numId w:val="37"/>
        </w:numPr>
        <w:jc w:val="both"/>
      </w:pPr>
      <w:r>
        <w:t>Odstrániť oddelenie</w:t>
      </w:r>
    </w:p>
    <w:p w14:paraId="1A346E6C" w14:textId="77777777" w:rsidR="00564EBB" w:rsidRDefault="00564EBB" w:rsidP="00564EBB">
      <w:pPr>
        <w:pStyle w:val="ListParagraph"/>
        <w:numPr>
          <w:ilvl w:val="0"/>
          <w:numId w:val="37"/>
        </w:numPr>
        <w:jc w:val="both"/>
      </w:pPr>
      <w:r>
        <w:t>Zobraziť lekárov na oddelení</w:t>
      </w:r>
    </w:p>
    <w:p w14:paraId="687CDAE2" w14:textId="77777777" w:rsidR="00564EBB" w:rsidRDefault="00564EBB" w:rsidP="00564EBB">
      <w:pPr>
        <w:pStyle w:val="ListParagraph"/>
        <w:numPr>
          <w:ilvl w:val="0"/>
          <w:numId w:val="37"/>
        </w:numPr>
        <w:jc w:val="both"/>
      </w:pPr>
      <w:r>
        <w:t>Vyhľadať a pridať lekára na oddelenie</w:t>
      </w:r>
    </w:p>
    <w:p w14:paraId="18E5EC0B" w14:textId="77777777" w:rsidR="00564EBB" w:rsidRDefault="00564EBB" w:rsidP="00564EBB">
      <w:pPr>
        <w:pStyle w:val="ListParagraph"/>
        <w:numPr>
          <w:ilvl w:val="0"/>
          <w:numId w:val="37"/>
        </w:numPr>
        <w:jc w:val="both"/>
      </w:pPr>
      <w:r>
        <w:t>Zobraziť zdravotné sestry na oddelení</w:t>
      </w:r>
    </w:p>
    <w:p w14:paraId="479D109A" w14:textId="77777777" w:rsidR="00564EBB" w:rsidRDefault="00564EBB" w:rsidP="00564EBB">
      <w:pPr>
        <w:pStyle w:val="ListParagraph"/>
        <w:numPr>
          <w:ilvl w:val="0"/>
          <w:numId w:val="37"/>
        </w:numPr>
        <w:jc w:val="both"/>
      </w:pPr>
      <w:r>
        <w:t>Vyhľadať a pridať zdravotnú sestru na oddelenie</w:t>
      </w:r>
    </w:p>
    <w:p w14:paraId="6F92BD08" w14:textId="77777777" w:rsidR="00564EBB" w:rsidRDefault="00564EBB" w:rsidP="00564EBB">
      <w:pPr>
        <w:pStyle w:val="ListParagraph"/>
        <w:numPr>
          <w:ilvl w:val="0"/>
          <w:numId w:val="37"/>
        </w:numPr>
        <w:jc w:val="both"/>
      </w:pPr>
      <w:r>
        <w:t>Zobraziť pacientov na oddelení</w:t>
      </w:r>
    </w:p>
    <w:p w14:paraId="6B6ADAFB" w14:textId="77777777" w:rsidR="00564EBB" w:rsidRDefault="00564EBB" w:rsidP="00564EBB">
      <w:pPr>
        <w:pStyle w:val="ListParagraph"/>
        <w:numPr>
          <w:ilvl w:val="0"/>
          <w:numId w:val="37"/>
        </w:numPr>
        <w:jc w:val="both"/>
      </w:pPr>
      <w:r w:rsidRPr="00110060">
        <w:t>Zobraziť údaje o</w:t>
      </w:r>
      <w:r>
        <w:t> </w:t>
      </w:r>
      <w:r w:rsidRPr="00110060">
        <w:t>pacientovi</w:t>
      </w:r>
    </w:p>
    <w:p w14:paraId="464AC36A" w14:textId="52412380" w:rsidR="00C47ED1" w:rsidRPr="00C47ED1" w:rsidRDefault="00564EBB" w:rsidP="00C47ED1">
      <w:pPr>
        <w:pStyle w:val="ListParagraph"/>
        <w:numPr>
          <w:ilvl w:val="0"/>
          <w:numId w:val="37"/>
        </w:numPr>
        <w:jc w:val="both"/>
      </w:pPr>
      <w:r>
        <w:t>Zobraziť a editovať svoj profil</w:t>
      </w:r>
    </w:p>
    <w:p w14:paraId="29C26AA8" w14:textId="60D21A83" w:rsidR="00C47ED1" w:rsidRDefault="00C47ED1" w:rsidP="00C47ED1">
      <w:pPr>
        <w:pStyle w:val="2Nadpis"/>
      </w:pPr>
      <w:bookmarkStart w:id="44" w:name="_Toc103083504"/>
      <w:r>
        <w:t>Scenáre použitia</w:t>
      </w:r>
      <w:bookmarkEnd w:id="44"/>
    </w:p>
    <w:p w14:paraId="774FFB36" w14:textId="613656A5" w:rsidR="007D25D7" w:rsidRPr="007D25D7" w:rsidRDefault="007B3F34" w:rsidP="007B3F34">
      <w:pPr>
        <w:ind w:firstLine="360"/>
        <w:jc w:val="both"/>
      </w:pPr>
      <w:r>
        <w:t xml:space="preserve">Na základe používateľských požiadaviek a persón sme navrhli možné scenáre použitia. </w:t>
      </w:r>
      <w:r w:rsidR="00850A43">
        <w:t>Používateľský scenár popisuje</w:t>
      </w:r>
      <w:r w:rsidR="00E35499">
        <w:t xml:space="preserve"> vstupné a výstupné podmienky, a</w:t>
      </w:r>
      <w:r w:rsidR="00850A43">
        <w:t xml:space="preserve"> ako budú používatelia v systéme vykonávať jednotlivé kroky. </w:t>
      </w:r>
      <w:r>
        <w:t>Vybrané scenáre použitia sú prezentované nižšie formou tabuliek</w:t>
      </w:r>
      <w:r w:rsidR="0039381B">
        <w:t>: Pridať meranie pacientovi</w:t>
      </w:r>
      <w:r>
        <w:t xml:space="preserve"> </w:t>
      </w:r>
      <w:r w:rsidR="0039381B">
        <w:t>(</w:t>
      </w:r>
      <w:r>
        <w:fldChar w:fldCharType="begin"/>
      </w:r>
      <w:r>
        <w:instrText xml:space="preserve"> REF _Ref103001066 \h  \* MERGEFORMAT </w:instrText>
      </w:r>
      <w:r>
        <w:fldChar w:fldCharType="separate"/>
      </w:r>
      <w:r>
        <w:t xml:space="preserve">Tab. </w:t>
      </w:r>
      <w:r>
        <w:rPr>
          <w:noProof/>
        </w:rPr>
        <w:t>4</w:t>
      </w:r>
      <w:r>
        <w:fldChar w:fldCharType="end"/>
      </w:r>
      <w:r w:rsidR="0039381B">
        <w:t>)</w:t>
      </w:r>
      <w:r>
        <w:t xml:space="preserve">, </w:t>
      </w:r>
      <w:r w:rsidR="0039381B">
        <w:t>Zaznamenať vizitu (</w:t>
      </w:r>
      <w:r>
        <w:fldChar w:fldCharType="begin"/>
      </w:r>
      <w:r>
        <w:instrText xml:space="preserve"> REF _Ref103001075 \h  \* MERGEFORMAT </w:instrText>
      </w:r>
      <w:r>
        <w:fldChar w:fldCharType="separate"/>
      </w:r>
      <w:r>
        <w:t xml:space="preserve">Tab. </w:t>
      </w:r>
      <w:r>
        <w:rPr>
          <w:noProof/>
        </w:rPr>
        <w:t>5</w:t>
      </w:r>
      <w:r>
        <w:fldChar w:fldCharType="end"/>
      </w:r>
      <w:r w:rsidR="0039381B">
        <w:t>)</w:t>
      </w:r>
      <w:r>
        <w:t xml:space="preserve"> a</w:t>
      </w:r>
      <w:r w:rsidR="0039381B">
        <w:t> Vyhľadať a pridať lekára na oddelenie</w:t>
      </w:r>
      <w:r>
        <w:t xml:space="preserve"> </w:t>
      </w:r>
      <w:r w:rsidR="0039381B">
        <w:t>(</w:t>
      </w:r>
      <w:r>
        <w:fldChar w:fldCharType="begin"/>
      </w:r>
      <w:r>
        <w:instrText xml:space="preserve"> REF _Ref103001082 \h  \* MERGEFORMAT </w:instrText>
      </w:r>
      <w:r>
        <w:fldChar w:fldCharType="separate"/>
      </w:r>
      <w:r>
        <w:t xml:space="preserve">Tab. </w:t>
      </w:r>
      <w:r>
        <w:rPr>
          <w:noProof/>
        </w:rPr>
        <w:t>6</w:t>
      </w:r>
      <w:r>
        <w:fldChar w:fldCharType="end"/>
      </w:r>
      <w:r w:rsidR="0039381B">
        <w:t>)</w:t>
      </w:r>
      <w:r>
        <w:t>.</w:t>
      </w:r>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2804E92" w14:textId="77777777" w:rsidTr="00D60595">
        <w:tc>
          <w:tcPr>
            <w:tcW w:w="2268" w:type="dxa"/>
          </w:tcPr>
          <w:p w14:paraId="678A2D33" w14:textId="77777777" w:rsidR="00D60595" w:rsidRDefault="00D60595" w:rsidP="00C95CCE">
            <w:pPr>
              <w:spacing w:line="240" w:lineRule="auto"/>
              <w:jc w:val="right"/>
            </w:pPr>
            <w:r>
              <w:t>Use Case ID:</w:t>
            </w:r>
          </w:p>
        </w:tc>
        <w:tc>
          <w:tcPr>
            <w:tcW w:w="6537" w:type="dxa"/>
          </w:tcPr>
          <w:p w14:paraId="3AF4F5A3" w14:textId="77777777" w:rsidR="00D60595" w:rsidRDefault="00D60595" w:rsidP="00C95CCE">
            <w:pPr>
              <w:spacing w:line="240" w:lineRule="auto"/>
            </w:pPr>
            <w:r>
              <w:t>6</w:t>
            </w:r>
          </w:p>
        </w:tc>
      </w:tr>
      <w:tr w:rsidR="00D60595" w:rsidRPr="008400B3" w14:paraId="2572D584" w14:textId="77777777" w:rsidTr="00D60595">
        <w:tc>
          <w:tcPr>
            <w:tcW w:w="2268" w:type="dxa"/>
          </w:tcPr>
          <w:p w14:paraId="6F532781" w14:textId="77777777" w:rsidR="00D60595" w:rsidRDefault="00D60595" w:rsidP="00C95CCE">
            <w:pPr>
              <w:spacing w:line="240" w:lineRule="auto"/>
              <w:jc w:val="right"/>
            </w:pPr>
            <w:r>
              <w:t>Názov:</w:t>
            </w:r>
          </w:p>
        </w:tc>
        <w:tc>
          <w:tcPr>
            <w:tcW w:w="6537" w:type="dxa"/>
          </w:tcPr>
          <w:p w14:paraId="641F725A" w14:textId="77777777" w:rsidR="00D60595" w:rsidRPr="008400B3" w:rsidRDefault="00D60595" w:rsidP="00C95CCE">
            <w:pPr>
              <w:spacing w:line="240" w:lineRule="auto"/>
              <w:rPr>
                <w:b/>
                <w:bCs/>
              </w:rPr>
            </w:pPr>
            <w:r>
              <w:rPr>
                <w:b/>
                <w:bCs/>
              </w:rPr>
              <w:t>Pridať meranie pacientovi</w:t>
            </w:r>
          </w:p>
        </w:tc>
      </w:tr>
      <w:tr w:rsidR="00D60595" w14:paraId="7038BF0C" w14:textId="77777777" w:rsidTr="00D60595">
        <w:tc>
          <w:tcPr>
            <w:tcW w:w="2268" w:type="dxa"/>
          </w:tcPr>
          <w:p w14:paraId="4175F53B" w14:textId="77777777" w:rsidR="00D60595" w:rsidRDefault="00D60595" w:rsidP="00C95CCE">
            <w:pPr>
              <w:spacing w:line="240" w:lineRule="auto"/>
              <w:jc w:val="right"/>
            </w:pPr>
            <w:r>
              <w:t>Aktor:</w:t>
            </w:r>
          </w:p>
        </w:tc>
        <w:tc>
          <w:tcPr>
            <w:tcW w:w="6537" w:type="dxa"/>
          </w:tcPr>
          <w:p w14:paraId="654DAED3" w14:textId="77777777" w:rsidR="00D60595" w:rsidRDefault="00D60595" w:rsidP="00C95CCE">
            <w:pPr>
              <w:spacing w:line="240" w:lineRule="auto"/>
            </w:pPr>
            <w:r>
              <w:t>Zdravotná sestra</w:t>
            </w:r>
          </w:p>
        </w:tc>
      </w:tr>
      <w:tr w:rsidR="00D60595" w14:paraId="625930BE" w14:textId="77777777" w:rsidTr="00D60595">
        <w:tc>
          <w:tcPr>
            <w:tcW w:w="2268" w:type="dxa"/>
          </w:tcPr>
          <w:p w14:paraId="4C062CDD" w14:textId="77777777" w:rsidR="00D60595" w:rsidRDefault="00D60595" w:rsidP="00C95CCE">
            <w:pPr>
              <w:spacing w:line="240" w:lineRule="auto"/>
              <w:jc w:val="right"/>
            </w:pPr>
            <w:r>
              <w:t>Popis:</w:t>
            </w:r>
          </w:p>
        </w:tc>
        <w:tc>
          <w:tcPr>
            <w:tcW w:w="6537" w:type="dxa"/>
          </w:tcPr>
          <w:p w14:paraId="23F3FDB8" w14:textId="77777777" w:rsidR="00D60595" w:rsidRDefault="00D60595" w:rsidP="00C95CCE">
            <w:pPr>
              <w:spacing w:line="240" w:lineRule="auto"/>
            </w:pPr>
            <w:r>
              <w:t>Zdravotná sestra môže pridať meranie pacientovi na jej oddelení.</w:t>
            </w:r>
          </w:p>
        </w:tc>
      </w:tr>
      <w:tr w:rsidR="00D60595" w14:paraId="4402D303" w14:textId="77777777" w:rsidTr="00D60595">
        <w:tc>
          <w:tcPr>
            <w:tcW w:w="2268" w:type="dxa"/>
          </w:tcPr>
          <w:p w14:paraId="12AFCC02" w14:textId="77777777" w:rsidR="00D60595" w:rsidRDefault="00D60595" w:rsidP="00C95CCE">
            <w:pPr>
              <w:spacing w:line="240" w:lineRule="auto"/>
              <w:jc w:val="right"/>
            </w:pPr>
            <w:r>
              <w:t>Preconditions:</w:t>
            </w:r>
          </w:p>
        </w:tc>
        <w:tc>
          <w:tcPr>
            <w:tcW w:w="6537" w:type="dxa"/>
          </w:tcPr>
          <w:p w14:paraId="7D321A2D" w14:textId="77777777" w:rsidR="00D60595" w:rsidRDefault="00D60595" w:rsidP="00D60595">
            <w:pPr>
              <w:numPr>
                <w:ilvl w:val="0"/>
                <w:numId w:val="27"/>
              </w:numPr>
              <w:spacing w:after="0" w:line="240" w:lineRule="auto"/>
            </w:pPr>
            <w:r>
              <w:t>Zdravotná sestra je prihlásená do systému</w:t>
            </w:r>
          </w:p>
          <w:p w14:paraId="06232C0F" w14:textId="77777777" w:rsidR="00D60595" w:rsidRDefault="00D60595" w:rsidP="00D60595">
            <w:pPr>
              <w:numPr>
                <w:ilvl w:val="0"/>
                <w:numId w:val="27"/>
              </w:numPr>
              <w:spacing w:after="0" w:line="240" w:lineRule="auto"/>
            </w:pPr>
            <w:r>
              <w:t>Zdravotná sestra je priradená k oddeleniu</w:t>
            </w:r>
          </w:p>
          <w:p w14:paraId="0E5DEABB" w14:textId="77777777" w:rsidR="00D60595" w:rsidRDefault="00D60595" w:rsidP="00D60595">
            <w:pPr>
              <w:numPr>
                <w:ilvl w:val="0"/>
                <w:numId w:val="27"/>
              </w:numPr>
              <w:spacing w:after="0" w:line="240" w:lineRule="auto"/>
            </w:pPr>
            <w:r>
              <w:t>Existuje pacient na jej oddelení</w:t>
            </w:r>
          </w:p>
        </w:tc>
      </w:tr>
      <w:tr w:rsidR="00D60595" w14:paraId="617F8FA7" w14:textId="77777777" w:rsidTr="00D60595">
        <w:tc>
          <w:tcPr>
            <w:tcW w:w="2268" w:type="dxa"/>
          </w:tcPr>
          <w:p w14:paraId="3B65F414" w14:textId="77777777" w:rsidR="00D60595" w:rsidRDefault="00D60595" w:rsidP="00C95CCE">
            <w:pPr>
              <w:spacing w:line="240" w:lineRule="auto"/>
              <w:jc w:val="right"/>
            </w:pPr>
            <w:r>
              <w:t>Postconditions:</w:t>
            </w:r>
          </w:p>
        </w:tc>
        <w:tc>
          <w:tcPr>
            <w:tcW w:w="6537" w:type="dxa"/>
          </w:tcPr>
          <w:p w14:paraId="515182E0" w14:textId="77777777" w:rsidR="00D60595" w:rsidRDefault="00D60595" w:rsidP="00D60595">
            <w:pPr>
              <w:numPr>
                <w:ilvl w:val="0"/>
                <w:numId w:val="28"/>
              </w:numPr>
              <w:spacing w:after="0" w:line="240" w:lineRule="auto"/>
            </w:pPr>
            <w:r>
              <w:t>Meranie sa uloží do databázy s informáciou o tom kedy a ktorou zdravotnou sestrou bolo meranie vykonané</w:t>
            </w:r>
          </w:p>
          <w:p w14:paraId="3F169C86" w14:textId="77777777" w:rsidR="00D60595" w:rsidRDefault="00D60595" w:rsidP="00D60595">
            <w:pPr>
              <w:numPr>
                <w:ilvl w:val="0"/>
                <w:numId w:val="28"/>
              </w:numPr>
              <w:spacing w:after="0" w:line="240" w:lineRule="auto"/>
            </w:pPr>
            <w:r>
              <w:t>V zozname predchádzajúcich meraní sa pacientovi zaznamená vykonané meranie</w:t>
            </w:r>
          </w:p>
        </w:tc>
      </w:tr>
      <w:tr w:rsidR="00D60595" w:rsidRPr="002847E3" w14:paraId="56042543" w14:textId="77777777" w:rsidTr="00D60595">
        <w:tc>
          <w:tcPr>
            <w:tcW w:w="2268" w:type="dxa"/>
          </w:tcPr>
          <w:p w14:paraId="75B6E4BD" w14:textId="77777777" w:rsidR="00D60595" w:rsidRDefault="00D60595" w:rsidP="00C95CCE">
            <w:pPr>
              <w:spacing w:line="240" w:lineRule="auto"/>
              <w:jc w:val="right"/>
            </w:pPr>
            <w:r>
              <w:t>Štandardný tok:</w:t>
            </w:r>
          </w:p>
        </w:tc>
        <w:tc>
          <w:tcPr>
            <w:tcW w:w="6537" w:type="dxa"/>
          </w:tcPr>
          <w:p w14:paraId="04721628" w14:textId="77777777" w:rsidR="00D60595" w:rsidRDefault="00D60595" w:rsidP="00D60595">
            <w:pPr>
              <w:pStyle w:val="ListParagraph"/>
              <w:numPr>
                <w:ilvl w:val="0"/>
                <w:numId w:val="36"/>
              </w:numPr>
              <w:spacing w:line="240" w:lineRule="auto"/>
              <w:rPr>
                <w:b/>
                <w:bCs/>
              </w:rPr>
            </w:pPr>
            <w:r w:rsidRPr="00D86336">
              <w:rPr>
                <w:b/>
                <w:bCs/>
              </w:rPr>
              <w:t>Pridať meranie pacientovi</w:t>
            </w:r>
          </w:p>
          <w:p w14:paraId="27C8BACC" w14:textId="77777777" w:rsidR="00D60595" w:rsidRPr="00D86336" w:rsidRDefault="00D60595" w:rsidP="00C95CCE">
            <w:pPr>
              <w:pStyle w:val="ListParagraph"/>
              <w:spacing w:line="240" w:lineRule="auto"/>
              <w:ind w:left="360"/>
              <w:rPr>
                <w:b/>
                <w:bCs/>
              </w:rPr>
            </w:pPr>
          </w:p>
          <w:p w14:paraId="5AB2FBC6" w14:textId="77777777" w:rsidR="00D60595" w:rsidRDefault="00D60595" w:rsidP="00D60595">
            <w:pPr>
              <w:pStyle w:val="ListParagraph"/>
              <w:numPr>
                <w:ilvl w:val="0"/>
                <w:numId w:val="35"/>
              </w:numPr>
              <w:spacing w:after="0" w:line="240" w:lineRule="auto"/>
            </w:pPr>
            <w:r>
              <w:t>Zdravotná sestra si zvolí pacienta, ktorému chce pridať meranie.</w:t>
            </w:r>
          </w:p>
          <w:p w14:paraId="1F71C8B4" w14:textId="77777777" w:rsidR="00D60595" w:rsidRDefault="00D60595" w:rsidP="00D60595">
            <w:pPr>
              <w:pStyle w:val="ListParagraph"/>
              <w:numPr>
                <w:ilvl w:val="0"/>
                <w:numId w:val="35"/>
              </w:numPr>
              <w:spacing w:after="0" w:line="240" w:lineRule="auto"/>
            </w:pPr>
            <w:r>
              <w:t>Systém zobrazí profil daného pacienta.</w:t>
            </w:r>
          </w:p>
          <w:p w14:paraId="6B2D58D6" w14:textId="77777777" w:rsidR="00D60595" w:rsidRDefault="00D60595" w:rsidP="00D60595">
            <w:pPr>
              <w:pStyle w:val="ListParagraph"/>
              <w:numPr>
                <w:ilvl w:val="0"/>
                <w:numId w:val="35"/>
              </w:numPr>
              <w:spacing w:after="0" w:line="240" w:lineRule="auto"/>
            </w:pPr>
            <w:r>
              <w:t>Zdravotná sestra klikne na tlačidlo – Pridať meranie.</w:t>
            </w:r>
          </w:p>
          <w:p w14:paraId="45B5F377" w14:textId="77777777" w:rsidR="00D60595" w:rsidRDefault="00D60595" w:rsidP="00D60595">
            <w:pPr>
              <w:pStyle w:val="ListParagraph"/>
              <w:numPr>
                <w:ilvl w:val="0"/>
                <w:numId w:val="35"/>
              </w:numPr>
              <w:spacing w:after="0" w:line="240" w:lineRule="auto"/>
            </w:pPr>
            <w:r>
              <w:t>Systém zobrazí ponuku s možnými meraniami.</w:t>
            </w:r>
          </w:p>
          <w:p w14:paraId="704A0175" w14:textId="77777777" w:rsidR="00D60595" w:rsidRDefault="00D60595" w:rsidP="00D60595">
            <w:pPr>
              <w:pStyle w:val="ListParagraph"/>
              <w:numPr>
                <w:ilvl w:val="0"/>
                <w:numId w:val="35"/>
              </w:numPr>
              <w:spacing w:after="0" w:line="240" w:lineRule="auto"/>
            </w:pPr>
            <w:r>
              <w:lastRenderedPageBreak/>
              <w:t>Zdravotná sestra si zvolí meranie, ktoré chce vykonať.</w:t>
            </w:r>
          </w:p>
          <w:p w14:paraId="6226CE8D" w14:textId="77777777" w:rsidR="00D60595" w:rsidRDefault="00D60595" w:rsidP="00D60595">
            <w:pPr>
              <w:pStyle w:val="ListParagraph"/>
              <w:numPr>
                <w:ilvl w:val="0"/>
                <w:numId w:val="35"/>
              </w:numPr>
              <w:spacing w:after="0" w:line="240" w:lineRule="auto"/>
            </w:pPr>
            <w:r>
              <w:t>Systém zobrazí možnosť zadať namerané hodnoty.</w:t>
            </w:r>
          </w:p>
          <w:p w14:paraId="05CEEA8B" w14:textId="77777777" w:rsidR="00D60595" w:rsidRDefault="00D60595" w:rsidP="00D60595">
            <w:pPr>
              <w:pStyle w:val="ListParagraph"/>
              <w:numPr>
                <w:ilvl w:val="0"/>
                <w:numId w:val="35"/>
              </w:numPr>
              <w:spacing w:after="0" w:line="240" w:lineRule="auto"/>
            </w:pPr>
            <w:r>
              <w:t>Zdravotná sestra zadá nameranú hodnotu a klikne na tlačidlo – Uložiť.</w:t>
            </w:r>
          </w:p>
          <w:p w14:paraId="6E087883" w14:textId="77777777" w:rsidR="00D60595" w:rsidRPr="002847E3" w:rsidRDefault="00D60595" w:rsidP="00D60595">
            <w:pPr>
              <w:pStyle w:val="ListParagraph"/>
              <w:numPr>
                <w:ilvl w:val="0"/>
                <w:numId w:val="35"/>
              </w:numPr>
              <w:spacing w:after="0" w:line="240" w:lineRule="auto"/>
            </w:pPr>
            <w:r>
              <w:t>Systém zapíše do databázy nameranú hodnotu, dátum a čas a zobrazí zoznam všetkých nameraných hodnôt daného merania u pacienta.</w:t>
            </w:r>
          </w:p>
        </w:tc>
      </w:tr>
      <w:tr w:rsidR="00D60595" w14:paraId="5E5286E5" w14:textId="77777777" w:rsidTr="00D60595">
        <w:tc>
          <w:tcPr>
            <w:tcW w:w="2268" w:type="dxa"/>
          </w:tcPr>
          <w:p w14:paraId="781655ED" w14:textId="77777777" w:rsidR="00D60595" w:rsidRDefault="00D60595" w:rsidP="00C95CCE">
            <w:pPr>
              <w:spacing w:line="240" w:lineRule="auto"/>
              <w:jc w:val="right"/>
            </w:pPr>
            <w:r>
              <w:lastRenderedPageBreak/>
              <w:t>Alternatívny tok:</w:t>
            </w:r>
          </w:p>
        </w:tc>
        <w:tc>
          <w:tcPr>
            <w:tcW w:w="6537" w:type="dxa"/>
          </w:tcPr>
          <w:p w14:paraId="0BEB5618" w14:textId="6B8723E2" w:rsidR="00D60595" w:rsidRPr="001B1ECD" w:rsidRDefault="00D60595" w:rsidP="00C95CCE">
            <w:pPr>
              <w:spacing w:after="0" w:line="240" w:lineRule="auto"/>
            </w:pPr>
          </w:p>
        </w:tc>
      </w:tr>
      <w:tr w:rsidR="00D60595" w14:paraId="57D935A7" w14:textId="77777777" w:rsidTr="00D60595">
        <w:tc>
          <w:tcPr>
            <w:tcW w:w="2268" w:type="dxa"/>
          </w:tcPr>
          <w:p w14:paraId="1F0DF787" w14:textId="77777777" w:rsidR="00D60595" w:rsidRDefault="00D60595" w:rsidP="00C95CCE">
            <w:pPr>
              <w:spacing w:line="240" w:lineRule="auto"/>
              <w:jc w:val="right"/>
            </w:pPr>
            <w:r>
              <w:t>Výnimky:</w:t>
            </w:r>
          </w:p>
        </w:tc>
        <w:tc>
          <w:tcPr>
            <w:tcW w:w="6537" w:type="dxa"/>
          </w:tcPr>
          <w:p w14:paraId="75DDC4F1" w14:textId="77777777" w:rsidR="00D60595" w:rsidRDefault="00D60595" w:rsidP="00C95CCE">
            <w:pPr>
              <w:spacing w:line="240" w:lineRule="auto"/>
            </w:pPr>
          </w:p>
        </w:tc>
      </w:tr>
      <w:tr w:rsidR="00D60595" w14:paraId="4DFB3EB6" w14:textId="77777777" w:rsidTr="00D60595">
        <w:tc>
          <w:tcPr>
            <w:tcW w:w="2268" w:type="dxa"/>
          </w:tcPr>
          <w:p w14:paraId="42EC3B48" w14:textId="77777777" w:rsidR="00D60595" w:rsidRDefault="00D60595" w:rsidP="00C95CCE">
            <w:pPr>
              <w:spacing w:line="240" w:lineRule="auto"/>
              <w:jc w:val="right"/>
            </w:pPr>
            <w:r>
              <w:t>Poznámky:</w:t>
            </w:r>
          </w:p>
        </w:tc>
        <w:tc>
          <w:tcPr>
            <w:tcW w:w="6537" w:type="dxa"/>
          </w:tcPr>
          <w:p w14:paraId="7BAB1D68" w14:textId="77777777" w:rsidR="00D60595" w:rsidRDefault="00D60595" w:rsidP="00D60595">
            <w:pPr>
              <w:pStyle w:val="ListParagraph"/>
              <w:numPr>
                <w:ilvl w:val="0"/>
                <w:numId w:val="34"/>
              </w:numPr>
              <w:spacing w:after="0" w:line="240" w:lineRule="auto"/>
            </w:pPr>
            <w:r>
              <w:t>Nie je obmedzený počet denných záznamov meraní.</w:t>
            </w:r>
          </w:p>
          <w:p w14:paraId="6E942054" w14:textId="77777777" w:rsidR="00D60595" w:rsidRDefault="00D60595" w:rsidP="00D60595">
            <w:pPr>
              <w:pStyle w:val="ListParagraph"/>
              <w:numPr>
                <w:ilvl w:val="0"/>
                <w:numId w:val="34"/>
              </w:numPr>
              <w:spacing w:after="0" w:line="240" w:lineRule="auto"/>
            </w:pPr>
            <w:r>
              <w:t>Nie je možná editácia dátumu a času. Tieto údaje sú automaticky zadané podľa aktuálneho dátumu a času.</w:t>
            </w:r>
          </w:p>
          <w:p w14:paraId="43A938F7" w14:textId="77777777" w:rsidR="00D60595" w:rsidRDefault="00D60595" w:rsidP="00A6257B">
            <w:pPr>
              <w:pStyle w:val="ListParagraph"/>
              <w:keepNext/>
              <w:numPr>
                <w:ilvl w:val="0"/>
                <w:numId w:val="34"/>
              </w:numPr>
              <w:spacing w:after="0" w:line="240" w:lineRule="auto"/>
            </w:pPr>
            <w:r>
              <w:t>Ku každému meraniu je možné pridať poznámku.</w:t>
            </w:r>
          </w:p>
        </w:tc>
      </w:tr>
    </w:tbl>
    <w:p w14:paraId="6385883B" w14:textId="3041DC1F" w:rsidR="00D60595" w:rsidRDefault="00A6257B" w:rsidP="00A6257B">
      <w:pPr>
        <w:pStyle w:val="Caption"/>
      </w:pPr>
      <w:bookmarkStart w:id="45" w:name="_Ref103001066"/>
      <w:bookmarkStart w:id="46" w:name="_Ref103001052"/>
      <w:bookmarkStart w:id="47" w:name="_Toc103083527"/>
      <w:r>
        <w:t xml:space="preserve">Tab. </w:t>
      </w:r>
      <w:fldSimple w:instr=" SEQ Tab. \* ARABIC ">
        <w:r>
          <w:rPr>
            <w:noProof/>
          </w:rPr>
          <w:t>4</w:t>
        </w:r>
      </w:fldSimple>
      <w:bookmarkEnd w:id="45"/>
      <w:r>
        <w:t xml:space="preserve"> Scenár použitia - Pridať meranie pacientovi</w:t>
      </w:r>
      <w:bookmarkEnd w:id="46"/>
      <w:bookmarkEnd w:id="47"/>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0DF9F86" w14:textId="77777777" w:rsidTr="00D60595">
        <w:tc>
          <w:tcPr>
            <w:tcW w:w="2268" w:type="dxa"/>
          </w:tcPr>
          <w:p w14:paraId="14C83B11" w14:textId="77777777" w:rsidR="00D60595" w:rsidRDefault="00D60595" w:rsidP="00C95CCE">
            <w:pPr>
              <w:spacing w:line="240" w:lineRule="auto"/>
              <w:jc w:val="right"/>
            </w:pPr>
            <w:r>
              <w:t>Use Case ID:</w:t>
            </w:r>
          </w:p>
        </w:tc>
        <w:tc>
          <w:tcPr>
            <w:tcW w:w="6537" w:type="dxa"/>
          </w:tcPr>
          <w:p w14:paraId="608EC9C6" w14:textId="77777777" w:rsidR="00D60595" w:rsidRDefault="00D60595" w:rsidP="00C95CCE">
            <w:pPr>
              <w:spacing w:line="240" w:lineRule="auto"/>
            </w:pPr>
            <w:r>
              <w:t>15</w:t>
            </w:r>
          </w:p>
        </w:tc>
      </w:tr>
      <w:tr w:rsidR="00D60595" w:rsidRPr="008400B3" w14:paraId="0CE6A1C4" w14:textId="77777777" w:rsidTr="00D60595">
        <w:tc>
          <w:tcPr>
            <w:tcW w:w="2268" w:type="dxa"/>
          </w:tcPr>
          <w:p w14:paraId="7DF7B569" w14:textId="77777777" w:rsidR="00D60595" w:rsidRDefault="00D60595" w:rsidP="00C95CCE">
            <w:pPr>
              <w:spacing w:line="240" w:lineRule="auto"/>
              <w:jc w:val="right"/>
            </w:pPr>
            <w:r>
              <w:t>Názov:</w:t>
            </w:r>
          </w:p>
        </w:tc>
        <w:tc>
          <w:tcPr>
            <w:tcW w:w="6537" w:type="dxa"/>
          </w:tcPr>
          <w:p w14:paraId="22F78644" w14:textId="77777777" w:rsidR="00D60595" w:rsidRPr="008400B3" w:rsidRDefault="00D60595" w:rsidP="00C95CCE">
            <w:pPr>
              <w:spacing w:line="240" w:lineRule="auto"/>
              <w:rPr>
                <w:b/>
                <w:bCs/>
              </w:rPr>
            </w:pPr>
            <w:r>
              <w:rPr>
                <w:b/>
                <w:bCs/>
              </w:rPr>
              <w:t>Zaznamenať vizitu</w:t>
            </w:r>
          </w:p>
        </w:tc>
      </w:tr>
      <w:tr w:rsidR="00D60595" w14:paraId="0ACD30AD" w14:textId="77777777" w:rsidTr="00D60595">
        <w:tc>
          <w:tcPr>
            <w:tcW w:w="2268" w:type="dxa"/>
          </w:tcPr>
          <w:p w14:paraId="06D8A57D" w14:textId="77777777" w:rsidR="00D60595" w:rsidRDefault="00D60595" w:rsidP="00C95CCE">
            <w:pPr>
              <w:spacing w:line="240" w:lineRule="auto"/>
              <w:jc w:val="right"/>
            </w:pPr>
            <w:r>
              <w:t>Aktor:</w:t>
            </w:r>
          </w:p>
        </w:tc>
        <w:tc>
          <w:tcPr>
            <w:tcW w:w="6537" w:type="dxa"/>
          </w:tcPr>
          <w:p w14:paraId="40515240" w14:textId="77777777" w:rsidR="00D60595" w:rsidRDefault="00D60595" w:rsidP="00C95CCE">
            <w:pPr>
              <w:spacing w:line="240" w:lineRule="auto"/>
            </w:pPr>
            <w:r>
              <w:t>Lekár</w:t>
            </w:r>
          </w:p>
        </w:tc>
      </w:tr>
      <w:tr w:rsidR="00D60595" w14:paraId="5FDECF03" w14:textId="77777777" w:rsidTr="00D60595">
        <w:tc>
          <w:tcPr>
            <w:tcW w:w="2268" w:type="dxa"/>
          </w:tcPr>
          <w:p w14:paraId="7CD12500" w14:textId="77777777" w:rsidR="00D60595" w:rsidRDefault="00D60595" w:rsidP="00C95CCE">
            <w:pPr>
              <w:spacing w:line="240" w:lineRule="auto"/>
              <w:jc w:val="right"/>
            </w:pPr>
            <w:r>
              <w:t>Popis:</w:t>
            </w:r>
          </w:p>
        </w:tc>
        <w:tc>
          <w:tcPr>
            <w:tcW w:w="6537" w:type="dxa"/>
          </w:tcPr>
          <w:p w14:paraId="7E856E20" w14:textId="77777777" w:rsidR="00D60595" w:rsidRDefault="00D60595" w:rsidP="00C95CCE">
            <w:pPr>
              <w:spacing w:line="240" w:lineRule="auto"/>
            </w:pPr>
            <w:r>
              <w:t>Lekár môže pacientovi na jeho oddelení zaznamenať vizitu, teda zapísať aktuálny stav pacienta do databázy.</w:t>
            </w:r>
          </w:p>
        </w:tc>
      </w:tr>
      <w:tr w:rsidR="00D60595" w14:paraId="17666579" w14:textId="77777777" w:rsidTr="00D60595">
        <w:tc>
          <w:tcPr>
            <w:tcW w:w="2268" w:type="dxa"/>
          </w:tcPr>
          <w:p w14:paraId="01B89D01" w14:textId="77777777" w:rsidR="00D60595" w:rsidRDefault="00D60595" w:rsidP="00C95CCE">
            <w:pPr>
              <w:spacing w:line="240" w:lineRule="auto"/>
              <w:jc w:val="right"/>
            </w:pPr>
            <w:r>
              <w:t>Preconditions:</w:t>
            </w:r>
          </w:p>
        </w:tc>
        <w:tc>
          <w:tcPr>
            <w:tcW w:w="6537" w:type="dxa"/>
          </w:tcPr>
          <w:p w14:paraId="226BECF5" w14:textId="77777777" w:rsidR="00D60595" w:rsidRDefault="00D60595" w:rsidP="00D60595">
            <w:pPr>
              <w:numPr>
                <w:ilvl w:val="0"/>
                <w:numId w:val="27"/>
              </w:numPr>
              <w:spacing w:after="0" w:line="240" w:lineRule="auto"/>
            </w:pPr>
            <w:r>
              <w:t>Lekár  je prihlásený do systému</w:t>
            </w:r>
          </w:p>
          <w:p w14:paraId="216E3253" w14:textId="77777777" w:rsidR="00D60595" w:rsidRDefault="00D60595" w:rsidP="00D60595">
            <w:pPr>
              <w:numPr>
                <w:ilvl w:val="0"/>
                <w:numId w:val="27"/>
              </w:numPr>
              <w:spacing w:after="0" w:line="240" w:lineRule="auto"/>
            </w:pPr>
            <w:r>
              <w:t>Lekár je priradený k oddeleniu</w:t>
            </w:r>
          </w:p>
          <w:p w14:paraId="1B8D50ED" w14:textId="77777777" w:rsidR="00D60595" w:rsidRDefault="00D60595" w:rsidP="00D60595">
            <w:pPr>
              <w:numPr>
                <w:ilvl w:val="0"/>
                <w:numId w:val="27"/>
              </w:numPr>
              <w:spacing w:after="0" w:line="240" w:lineRule="auto"/>
            </w:pPr>
            <w:r>
              <w:t>Existuje pacient na jeho oddelení</w:t>
            </w:r>
          </w:p>
        </w:tc>
      </w:tr>
      <w:tr w:rsidR="00D60595" w14:paraId="3A308EF1" w14:textId="77777777" w:rsidTr="00D60595">
        <w:tc>
          <w:tcPr>
            <w:tcW w:w="2268" w:type="dxa"/>
          </w:tcPr>
          <w:p w14:paraId="4E4F9079" w14:textId="77777777" w:rsidR="00D60595" w:rsidRDefault="00D60595" w:rsidP="00C95CCE">
            <w:pPr>
              <w:spacing w:line="240" w:lineRule="auto"/>
              <w:jc w:val="right"/>
            </w:pPr>
            <w:r>
              <w:t>Postconditions:</w:t>
            </w:r>
          </w:p>
        </w:tc>
        <w:tc>
          <w:tcPr>
            <w:tcW w:w="6537" w:type="dxa"/>
          </w:tcPr>
          <w:p w14:paraId="5D6650AA" w14:textId="77777777" w:rsidR="00D60595" w:rsidRDefault="00D60595" w:rsidP="00D60595">
            <w:pPr>
              <w:numPr>
                <w:ilvl w:val="0"/>
                <w:numId w:val="28"/>
              </w:numPr>
              <w:spacing w:after="0" w:line="240" w:lineRule="auto"/>
            </w:pPr>
            <w:r>
              <w:t>Záznamy sa uložia do databázy s informáciou o tom kedy a ktorým lekárom bola vizita vykonaná</w:t>
            </w:r>
          </w:p>
          <w:p w14:paraId="39317A60" w14:textId="77777777" w:rsidR="00D60595" w:rsidRDefault="00D60595" w:rsidP="00D60595">
            <w:pPr>
              <w:numPr>
                <w:ilvl w:val="0"/>
                <w:numId w:val="28"/>
              </w:numPr>
              <w:spacing w:after="0" w:line="240" w:lineRule="auto"/>
            </w:pPr>
            <w:r>
              <w:t>Nová vizita sa zapíše do zoznamu vykonaných lekárskych záznamov.</w:t>
            </w:r>
          </w:p>
        </w:tc>
      </w:tr>
      <w:tr w:rsidR="00D60595" w:rsidRPr="002847E3" w14:paraId="42411175" w14:textId="77777777" w:rsidTr="00D60595">
        <w:tc>
          <w:tcPr>
            <w:tcW w:w="2268" w:type="dxa"/>
          </w:tcPr>
          <w:p w14:paraId="73E873C3" w14:textId="77777777" w:rsidR="00D60595" w:rsidRDefault="00D60595" w:rsidP="00C95CCE">
            <w:pPr>
              <w:spacing w:line="240" w:lineRule="auto"/>
              <w:jc w:val="right"/>
            </w:pPr>
            <w:r>
              <w:t>Štandardný tok:</w:t>
            </w:r>
          </w:p>
        </w:tc>
        <w:tc>
          <w:tcPr>
            <w:tcW w:w="6537" w:type="dxa"/>
          </w:tcPr>
          <w:p w14:paraId="37ADF33B" w14:textId="77777777" w:rsidR="00D60595" w:rsidRDefault="00D60595" w:rsidP="00C95CCE">
            <w:pPr>
              <w:spacing w:line="240" w:lineRule="auto"/>
              <w:rPr>
                <w:b/>
                <w:bCs/>
              </w:rPr>
            </w:pPr>
            <w:r>
              <w:rPr>
                <w:b/>
                <w:bCs/>
              </w:rPr>
              <w:t>15</w:t>
            </w:r>
            <w:r w:rsidRPr="00905184">
              <w:rPr>
                <w:b/>
                <w:bCs/>
              </w:rPr>
              <w:t xml:space="preserve">.0 </w:t>
            </w:r>
            <w:r>
              <w:rPr>
                <w:b/>
                <w:bCs/>
              </w:rPr>
              <w:t>Zaznamenať vizitu</w:t>
            </w:r>
          </w:p>
          <w:p w14:paraId="2758EDC9" w14:textId="77777777" w:rsidR="00D60595" w:rsidRDefault="00D60595" w:rsidP="00D60595">
            <w:pPr>
              <w:numPr>
                <w:ilvl w:val="0"/>
                <w:numId w:val="32"/>
              </w:numPr>
              <w:spacing w:after="0" w:line="240" w:lineRule="auto"/>
            </w:pPr>
            <w:r>
              <w:t>Lekár si zvolí pacienta, ktorému chce zaznamenať vizitu.</w:t>
            </w:r>
          </w:p>
          <w:p w14:paraId="19A6F936" w14:textId="77777777" w:rsidR="00D60595" w:rsidRDefault="00D60595" w:rsidP="00D60595">
            <w:pPr>
              <w:numPr>
                <w:ilvl w:val="0"/>
                <w:numId w:val="32"/>
              </w:numPr>
              <w:spacing w:after="0" w:line="240" w:lineRule="auto"/>
            </w:pPr>
            <w:r>
              <w:t>Systém zobrazí profil daného pacienta.</w:t>
            </w:r>
          </w:p>
          <w:p w14:paraId="35B34125" w14:textId="77777777" w:rsidR="00D60595" w:rsidRDefault="00D60595" w:rsidP="00D60595">
            <w:pPr>
              <w:numPr>
                <w:ilvl w:val="0"/>
                <w:numId w:val="32"/>
              </w:numPr>
              <w:spacing w:after="0" w:line="240" w:lineRule="auto"/>
            </w:pPr>
            <w:r>
              <w:t>Lekár klikne na tlačidlo – Zaznamenať vizitu.</w:t>
            </w:r>
          </w:p>
          <w:p w14:paraId="38D6E895" w14:textId="77777777" w:rsidR="00D60595" w:rsidRDefault="00D60595" w:rsidP="00D60595">
            <w:pPr>
              <w:pStyle w:val="ListParagraph"/>
              <w:numPr>
                <w:ilvl w:val="0"/>
                <w:numId w:val="32"/>
              </w:numPr>
              <w:spacing w:line="240" w:lineRule="auto"/>
            </w:pPr>
            <w:r>
              <w:t>Systém zobrazí ponuku s možnosťami zapísať aktuálny stav pacienta, lieky, nadchádzajúce vyšetrenia alebo poznámku.</w:t>
            </w:r>
          </w:p>
          <w:p w14:paraId="27A56230" w14:textId="77777777" w:rsidR="00D60595" w:rsidRDefault="00D60595" w:rsidP="00D60595">
            <w:pPr>
              <w:pStyle w:val="ListParagraph"/>
              <w:numPr>
                <w:ilvl w:val="0"/>
                <w:numId w:val="32"/>
              </w:numPr>
              <w:spacing w:line="240" w:lineRule="auto"/>
            </w:pPr>
            <w:r>
              <w:t>Lekár vyplní ním zvolené polia a klikne na tlačidlo – Uložiť.</w:t>
            </w:r>
          </w:p>
          <w:p w14:paraId="0EB49EE9" w14:textId="77777777" w:rsidR="00D60595" w:rsidRPr="009E02B6" w:rsidRDefault="00D60595" w:rsidP="00D60595">
            <w:pPr>
              <w:pStyle w:val="ListParagraph"/>
              <w:numPr>
                <w:ilvl w:val="0"/>
                <w:numId w:val="32"/>
              </w:numPr>
              <w:spacing w:line="240" w:lineRule="auto"/>
            </w:pPr>
            <w:r>
              <w:t>Systém zapíše do databázy zapísané polia, dátum a čas a zobrazí zoznam všetkých vykonaných vizít u pacienta.</w:t>
            </w:r>
          </w:p>
        </w:tc>
      </w:tr>
      <w:tr w:rsidR="00D60595" w14:paraId="11474C4D" w14:textId="77777777" w:rsidTr="00D60595">
        <w:tc>
          <w:tcPr>
            <w:tcW w:w="2268" w:type="dxa"/>
          </w:tcPr>
          <w:p w14:paraId="554793EA" w14:textId="77777777" w:rsidR="00D60595" w:rsidRDefault="00D60595" w:rsidP="00C95CCE">
            <w:pPr>
              <w:spacing w:line="240" w:lineRule="auto"/>
              <w:jc w:val="right"/>
            </w:pPr>
            <w:r>
              <w:t>Alternatívny tok:</w:t>
            </w:r>
          </w:p>
        </w:tc>
        <w:tc>
          <w:tcPr>
            <w:tcW w:w="6537" w:type="dxa"/>
          </w:tcPr>
          <w:p w14:paraId="36024CC1" w14:textId="77777777" w:rsidR="00D60595" w:rsidRDefault="00D60595" w:rsidP="00C95CCE">
            <w:pPr>
              <w:spacing w:after="0" w:line="240" w:lineRule="auto"/>
              <w:ind w:left="720"/>
            </w:pPr>
          </w:p>
        </w:tc>
      </w:tr>
      <w:tr w:rsidR="00D60595" w14:paraId="640E3AC4" w14:textId="77777777" w:rsidTr="00D60595">
        <w:tc>
          <w:tcPr>
            <w:tcW w:w="2268" w:type="dxa"/>
          </w:tcPr>
          <w:p w14:paraId="7746E4AF" w14:textId="77777777" w:rsidR="00D60595" w:rsidRDefault="00D60595" w:rsidP="00C95CCE">
            <w:pPr>
              <w:spacing w:line="240" w:lineRule="auto"/>
              <w:jc w:val="right"/>
            </w:pPr>
            <w:r>
              <w:t>Výnimky:</w:t>
            </w:r>
          </w:p>
        </w:tc>
        <w:tc>
          <w:tcPr>
            <w:tcW w:w="6537" w:type="dxa"/>
          </w:tcPr>
          <w:p w14:paraId="75C00F0C" w14:textId="77777777" w:rsidR="00D60595" w:rsidRDefault="00D60595" w:rsidP="00C95CCE">
            <w:pPr>
              <w:spacing w:after="0" w:line="240" w:lineRule="auto"/>
            </w:pPr>
          </w:p>
        </w:tc>
      </w:tr>
      <w:tr w:rsidR="00D60595" w14:paraId="209F9BD9" w14:textId="77777777" w:rsidTr="00D60595">
        <w:tc>
          <w:tcPr>
            <w:tcW w:w="2268" w:type="dxa"/>
          </w:tcPr>
          <w:p w14:paraId="10F15157" w14:textId="77777777" w:rsidR="00D60595" w:rsidRDefault="00D60595" w:rsidP="00C95CCE">
            <w:pPr>
              <w:spacing w:line="240" w:lineRule="auto"/>
              <w:jc w:val="right"/>
            </w:pPr>
            <w:r>
              <w:t>Poznámky:</w:t>
            </w:r>
          </w:p>
        </w:tc>
        <w:tc>
          <w:tcPr>
            <w:tcW w:w="6537" w:type="dxa"/>
          </w:tcPr>
          <w:p w14:paraId="14CA2BCF" w14:textId="77777777" w:rsidR="00D60595" w:rsidRDefault="00D60595" w:rsidP="00D60595">
            <w:pPr>
              <w:pStyle w:val="ListParagraph"/>
              <w:numPr>
                <w:ilvl w:val="0"/>
                <w:numId w:val="33"/>
              </w:numPr>
              <w:spacing w:after="0" w:line="240" w:lineRule="auto"/>
            </w:pPr>
            <w:r>
              <w:t>Nie je obmedzený počet denných záznamov vizity.</w:t>
            </w:r>
          </w:p>
          <w:p w14:paraId="2AFF5654" w14:textId="77777777" w:rsidR="00D60595" w:rsidRDefault="00D60595" w:rsidP="00A6257B">
            <w:pPr>
              <w:pStyle w:val="ListParagraph"/>
              <w:keepNext/>
              <w:numPr>
                <w:ilvl w:val="0"/>
                <w:numId w:val="33"/>
              </w:numPr>
              <w:spacing w:after="0" w:line="240" w:lineRule="auto"/>
            </w:pPr>
            <w:r>
              <w:t>Nie je možná editácia dátumu a času. Tieto údaje sú automaticky zadané podľa aktuálneho dátumu a času.</w:t>
            </w:r>
          </w:p>
        </w:tc>
      </w:tr>
    </w:tbl>
    <w:p w14:paraId="5149140A" w14:textId="253C314C" w:rsidR="00D60595" w:rsidRDefault="00A6257B" w:rsidP="00A6257B">
      <w:pPr>
        <w:pStyle w:val="Caption"/>
      </w:pPr>
      <w:bookmarkStart w:id="48" w:name="_Ref103001075"/>
      <w:bookmarkStart w:id="49" w:name="_Toc103083528"/>
      <w:r>
        <w:t xml:space="preserve">Tab. </w:t>
      </w:r>
      <w:fldSimple w:instr=" SEQ Tab. \* ARABIC ">
        <w:r>
          <w:rPr>
            <w:noProof/>
          </w:rPr>
          <w:t>5</w:t>
        </w:r>
      </w:fldSimple>
      <w:bookmarkEnd w:id="48"/>
      <w:r>
        <w:t xml:space="preserve"> Scenár použitia - Zaznamenať vizitu</w:t>
      </w:r>
      <w:bookmarkEnd w:id="49"/>
    </w:p>
    <w:p w14:paraId="113BE61D" w14:textId="77777777" w:rsidR="00850A43" w:rsidRPr="00850A43" w:rsidRDefault="00850A43" w:rsidP="00850A43"/>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7C938AB5" w14:textId="77777777" w:rsidTr="00D60595">
        <w:tc>
          <w:tcPr>
            <w:tcW w:w="2268" w:type="dxa"/>
          </w:tcPr>
          <w:p w14:paraId="7B9294C7" w14:textId="77777777" w:rsidR="00D60595" w:rsidRDefault="00D60595" w:rsidP="00C95CCE">
            <w:pPr>
              <w:spacing w:line="240" w:lineRule="auto"/>
              <w:jc w:val="right"/>
            </w:pPr>
            <w:r>
              <w:lastRenderedPageBreak/>
              <w:t>Use Case ID:</w:t>
            </w:r>
          </w:p>
        </w:tc>
        <w:tc>
          <w:tcPr>
            <w:tcW w:w="6537" w:type="dxa"/>
          </w:tcPr>
          <w:p w14:paraId="41628BA2" w14:textId="77777777" w:rsidR="00D60595" w:rsidRDefault="00D60595" w:rsidP="00C95CCE">
            <w:pPr>
              <w:spacing w:line="240" w:lineRule="auto"/>
            </w:pPr>
            <w:r>
              <w:t>24</w:t>
            </w:r>
          </w:p>
        </w:tc>
      </w:tr>
      <w:tr w:rsidR="00D60595" w:rsidRPr="008400B3" w14:paraId="6942A906" w14:textId="77777777" w:rsidTr="00D60595">
        <w:tc>
          <w:tcPr>
            <w:tcW w:w="2268" w:type="dxa"/>
          </w:tcPr>
          <w:p w14:paraId="433D3F2F" w14:textId="77777777" w:rsidR="00D60595" w:rsidRDefault="00D60595" w:rsidP="00C95CCE">
            <w:pPr>
              <w:spacing w:line="240" w:lineRule="auto"/>
              <w:jc w:val="right"/>
            </w:pPr>
            <w:r>
              <w:t>Názov:</w:t>
            </w:r>
          </w:p>
        </w:tc>
        <w:tc>
          <w:tcPr>
            <w:tcW w:w="6537" w:type="dxa"/>
          </w:tcPr>
          <w:p w14:paraId="1FADCA9D" w14:textId="77777777" w:rsidR="00D60595" w:rsidRPr="008400B3" w:rsidRDefault="00D60595" w:rsidP="00C95CCE">
            <w:pPr>
              <w:spacing w:line="240" w:lineRule="auto"/>
              <w:rPr>
                <w:b/>
                <w:bCs/>
              </w:rPr>
            </w:pPr>
            <w:r>
              <w:rPr>
                <w:b/>
                <w:bCs/>
              </w:rPr>
              <w:t>Vyhľadať a pridať lekára na oddelenie</w:t>
            </w:r>
          </w:p>
        </w:tc>
      </w:tr>
      <w:tr w:rsidR="00D60595" w14:paraId="3981F405" w14:textId="77777777" w:rsidTr="00D60595">
        <w:tc>
          <w:tcPr>
            <w:tcW w:w="2268" w:type="dxa"/>
          </w:tcPr>
          <w:p w14:paraId="3D5B29AA" w14:textId="77777777" w:rsidR="00D60595" w:rsidRDefault="00D60595" w:rsidP="00C95CCE">
            <w:pPr>
              <w:spacing w:line="240" w:lineRule="auto"/>
              <w:jc w:val="right"/>
            </w:pPr>
            <w:r>
              <w:t>Aktor:</w:t>
            </w:r>
          </w:p>
        </w:tc>
        <w:tc>
          <w:tcPr>
            <w:tcW w:w="6537" w:type="dxa"/>
          </w:tcPr>
          <w:p w14:paraId="6D5A3A78" w14:textId="77777777" w:rsidR="00D60595" w:rsidRDefault="00D60595" w:rsidP="00C95CCE">
            <w:pPr>
              <w:spacing w:line="240" w:lineRule="auto"/>
            </w:pPr>
            <w:r>
              <w:t>Vedenie nemocnice</w:t>
            </w:r>
          </w:p>
        </w:tc>
      </w:tr>
      <w:tr w:rsidR="00D60595" w14:paraId="7F5D84B8" w14:textId="77777777" w:rsidTr="00D60595">
        <w:tc>
          <w:tcPr>
            <w:tcW w:w="2268" w:type="dxa"/>
          </w:tcPr>
          <w:p w14:paraId="497B4958" w14:textId="77777777" w:rsidR="00D60595" w:rsidRDefault="00D60595" w:rsidP="00C95CCE">
            <w:pPr>
              <w:spacing w:line="240" w:lineRule="auto"/>
              <w:jc w:val="right"/>
            </w:pPr>
            <w:r>
              <w:t>Popis:</w:t>
            </w:r>
          </w:p>
        </w:tc>
        <w:tc>
          <w:tcPr>
            <w:tcW w:w="6537" w:type="dxa"/>
          </w:tcPr>
          <w:p w14:paraId="19B99388" w14:textId="77777777" w:rsidR="00D60595" w:rsidRDefault="00D60595" w:rsidP="00C95CCE">
            <w:pPr>
              <w:spacing w:line="240" w:lineRule="auto"/>
            </w:pPr>
            <w:r>
              <w:t xml:space="preserve">Lekár po zaregistrovaní sa do systému nie je hneď priradení k oddeleniu. Vedenie nemocnice vie v zozname nepriradených lekárov vyhľadať lekára a priradiť ho v svojej nemocnici ku konkrétnemu oddeleniu. </w:t>
            </w:r>
          </w:p>
        </w:tc>
      </w:tr>
      <w:tr w:rsidR="00D60595" w14:paraId="63E1A5BF" w14:textId="77777777" w:rsidTr="00D60595">
        <w:tc>
          <w:tcPr>
            <w:tcW w:w="2268" w:type="dxa"/>
          </w:tcPr>
          <w:p w14:paraId="41B98F83" w14:textId="77777777" w:rsidR="00D60595" w:rsidRDefault="00D60595" w:rsidP="00C95CCE">
            <w:pPr>
              <w:spacing w:line="240" w:lineRule="auto"/>
              <w:jc w:val="right"/>
            </w:pPr>
            <w:r>
              <w:t>Preconditions:</w:t>
            </w:r>
          </w:p>
        </w:tc>
        <w:tc>
          <w:tcPr>
            <w:tcW w:w="6537" w:type="dxa"/>
          </w:tcPr>
          <w:p w14:paraId="06C37A6C" w14:textId="77777777" w:rsidR="00D60595" w:rsidRDefault="00D60595" w:rsidP="00D60595">
            <w:pPr>
              <w:numPr>
                <w:ilvl w:val="0"/>
                <w:numId w:val="27"/>
              </w:numPr>
              <w:spacing w:after="0" w:line="240" w:lineRule="auto"/>
            </w:pPr>
            <w:r>
              <w:t>Vedenie nemocnice je prihlásené do systému</w:t>
            </w:r>
          </w:p>
          <w:p w14:paraId="143C2EF2" w14:textId="77777777" w:rsidR="00D60595" w:rsidRDefault="00D60595" w:rsidP="00D60595">
            <w:pPr>
              <w:numPr>
                <w:ilvl w:val="0"/>
                <w:numId w:val="27"/>
              </w:numPr>
              <w:spacing w:after="0" w:line="240" w:lineRule="auto"/>
            </w:pPr>
            <w:r>
              <w:t>Vedenie nemocnice má vytvorené oddelenie</w:t>
            </w:r>
          </w:p>
        </w:tc>
      </w:tr>
      <w:tr w:rsidR="00D60595" w14:paraId="75D8421F" w14:textId="77777777" w:rsidTr="00D60595">
        <w:tc>
          <w:tcPr>
            <w:tcW w:w="2268" w:type="dxa"/>
          </w:tcPr>
          <w:p w14:paraId="62A07430" w14:textId="77777777" w:rsidR="00D60595" w:rsidRDefault="00D60595" w:rsidP="00C95CCE">
            <w:pPr>
              <w:spacing w:line="240" w:lineRule="auto"/>
              <w:jc w:val="right"/>
            </w:pPr>
            <w:r>
              <w:t>Postconditions:</w:t>
            </w:r>
          </w:p>
        </w:tc>
        <w:tc>
          <w:tcPr>
            <w:tcW w:w="6537" w:type="dxa"/>
          </w:tcPr>
          <w:p w14:paraId="4096538B" w14:textId="77777777" w:rsidR="00D60595" w:rsidRDefault="00D60595" w:rsidP="00D60595">
            <w:pPr>
              <w:numPr>
                <w:ilvl w:val="0"/>
                <w:numId w:val="28"/>
              </w:numPr>
              <w:spacing w:after="0" w:line="240" w:lineRule="auto"/>
            </w:pPr>
            <w:r>
              <w:t>Lekár sa priradí v databáze k nemocnici na konkrétne oddelenie</w:t>
            </w:r>
          </w:p>
          <w:p w14:paraId="620FC9DF" w14:textId="77777777" w:rsidR="00D60595" w:rsidRDefault="00D60595" w:rsidP="00D60595">
            <w:pPr>
              <w:numPr>
                <w:ilvl w:val="0"/>
                <w:numId w:val="28"/>
              </w:numPr>
              <w:spacing w:after="0" w:line="240" w:lineRule="auto"/>
            </w:pPr>
            <w:r>
              <w:t>Vedeniu nemocnice sa v systéme aktualizuje zoznam lekárov</w:t>
            </w:r>
          </w:p>
          <w:p w14:paraId="12C049B4" w14:textId="77777777" w:rsidR="00D60595" w:rsidRDefault="00D60595" w:rsidP="00D60595">
            <w:pPr>
              <w:numPr>
                <w:ilvl w:val="0"/>
                <w:numId w:val="28"/>
              </w:numPr>
              <w:spacing w:after="0" w:line="240" w:lineRule="auto"/>
            </w:pPr>
            <w:r>
              <w:t>Lekár sa priradí k oddeleniu a uvidí pacientov na svojom oddelení</w:t>
            </w:r>
          </w:p>
        </w:tc>
      </w:tr>
      <w:tr w:rsidR="00D60595" w:rsidRPr="002847E3" w14:paraId="3F2AF8FA" w14:textId="77777777" w:rsidTr="00D60595">
        <w:tc>
          <w:tcPr>
            <w:tcW w:w="2268" w:type="dxa"/>
          </w:tcPr>
          <w:p w14:paraId="046DA743" w14:textId="77777777" w:rsidR="00D60595" w:rsidRDefault="00D60595" w:rsidP="00C95CCE">
            <w:pPr>
              <w:spacing w:line="240" w:lineRule="auto"/>
              <w:jc w:val="right"/>
            </w:pPr>
            <w:r>
              <w:t>Štandardný tok:</w:t>
            </w:r>
          </w:p>
        </w:tc>
        <w:tc>
          <w:tcPr>
            <w:tcW w:w="6537" w:type="dxa"/>
          </w:tcPr>
          <w:p w14:paraId="7DB65C86" w14:textId="77777777" w:rsidR="00D60595" w:rsidRPr="00905184" w:rsidRDefault="00D60595" w:rsidP="00C95CCE">
            <w:pPr>
              <w:spacing w:line="240" w:lineRule="auto"/>
              <w:rPr>
                <w:b/>
                <w:bCs/>
              </w:rPr>
            </w:pPr>
            <w:r>
              <w:rPr>
                <w:b/>
                <w:bCs/>
              </w:rPr>
              <w:t>24</w:t>
            </w:r>
            <w:r w:rsidRPr="00905184">
              <w:rPr>
                <w:b/>
                <w:bCs/>
              </w:rPr>
              <w:t xml:space="preserve">.0 </w:t>
            </w:r>
            <w:r>
              <w:rPr>
                <w:b/>
                <w:bCs/>
              </w:rPr>
              <w:t>Vyhľadať a pridať lekára na oddelenie</w:t>
            </w:r>
          </w:p>
          <w:p w14:paraId="580880CE" w14:textId="77777777" w:rsidR="00D60595" w:rsidRDefault="00D60595" w:rsidP="00D60595">
            <w:pPr>
              <w:pStyle w:val="ListParagraph"/>
              <w:numPr>
                <w:ilvl w:val="0"/>
                <w:numId w:val="30"/>
              </w:numPr>
              <w:spacing w:after="0" w:line="240" w:lineRule="auto"/>
            </w:pPr>
            <w:r>
              <w:t>Vedenie nemocnice si zvolí oddelenie svojej nemocnice.</w:t>
            </w:r>
          </w:p>
          <w:p w14:paraId="5942500D" w14:textId="77777777" w:rsidR="00D60595" w:rsidRDefault="00D60595" w:rsidP="00D60595">
            <w:pPr>
              <w:pStyle w:val="ListParagraph"/>
              <w:numPr>
                <w:ilvl w:val="0"/>
                <w:numId w:val="30"/>
              </w:numPr>
              <w:spacing w:after="0" w:line="240" w:lineRule="auto"/>
            </w:pPr>
            <w:r>
              <w:t>Systém zobrazí možnosti výberu medzi lekármi, zdravotnými sestrami a pacientmi.</w:t>
            </w:r>
          </w:p>
          <w:p w14:paraId="6005EE2B" w14:textId="77777777" w:rsidR="00D60595" w:rsidRDefault="00D60595" w:rsidP="00D60595">
            <w:pPr>
              <w:pStyle w:val="ListParagraph"/>
              <w:numPr>
                <w:ilvl w:val="0"/>
                <w:numId w:val="30"/>
              </w:numPr>
              <w:spacing w:after="0" w:line="240" w:lineRule="auto"/>
            </w:pPr>
            <w:r>
              <w:t>Vedenie nemocnice si zvolí možnosť – Lekári.</w:t>
            </w:r>
          </w:p>
          <w:p w14:paraId="5E8ED397" w14:textId="77777777" w:rsidR="00D60595" w:rsidRDefault="00D60595" w:rsidP="00D60595">
            <w:pPr>
              <w:pStyle w:val="ListParagraph"/>
              <w:numPr>
                <w:ilvl w:val="0"/>
                <w:numId w:val="30"/>
              </w:numPr>
              <w:spacing w:after="0" w:line="240" w:lineRule="auto"/>
            </w:pPr>
            <w:r>
              <w:t>Systém zobrazí zoznam lekárov priradených k oddeleniu.</w:t>
            </w:r>
          </w:p>
          <w:p w14:paraId="28583E3E" w14:textId="77777777" w:rsidR="00D60595" w:rsidRDefault="00D60595" w:rsidP="00D60595">
            <w:pPr>
              <w:pStyle w:val="ListParagraph"/>
              <w:numPr>
                <w:ilvl w:val="0"/>
                <w:numId w:val="30"/>
              </w:numPr>
              <w:spacing w:after="0" w:line="240" w:lineRule="auto"/>
            </w:pPr>
            <w:r>
              <w:t>Vedenie nemocnice klikne na tlačidlo “+” znázorňujúce možnosť pridať lekára.</w:t>
            </w:r>
          </w:p>
          <w:p w14:paraId="5C58AA10" w14:textId="77777777" w:rsidR="00D60595" w:rsidRDefault="00D60595" w:rsidP="00D60595">
            <w:pPr>
              <w:pStyle w:val="ListParagraph"/>
              <w:numPr>
                <w:ilvl w:val="0"/>
                <w:numId w:val="30"/>
              </w:numPr>
              <w:spacing w:after="0" w:line="240" w:lineRule="auto"/>
            </w:pPr>
            <w:r>
              <w:t>Systém zobrazí možnosť vyhľadať lekára spolu so zoznamom nepriradených lekárov.</w:t>
            </w:r>
          </w:p>
          <w:p w14:paraId="508103F9" w14:textId="77777777" w:rsidR="00D60595" w:rsidRDefault="00D60595" w:rsidP="00D60595">
            <w:pPr>
              <w:pStyle w:val="ListParagraph"/>
              <w:numPr>
                <w:ilvl w:val="0"/>
                <w:numId w:val="30"/>
              </w:numPr>
              <w:spacing w:after="0" w:line="240" w:lineRule="auto"/>
            </w:pPr>
            <w:r>
              <w:t>Vedenie nemocnice zadá do vyhľadávania meno hľadaného lekára.</w:t>
            </w:r>
          </w:p>
          <w:p w14:paraId="00825156" w14:textId="77777777" w:rsidR="00D60595" w:rsidRDefault="00D60595" w:rsidP="00D60595">
            <w:pPr>
              <w:numPr>
                <w:ilvl w:val="0"/>
                <w:numId w:val="30"/>
              </w:numPr>
              <w:spacing w:after="0" w:line="240" w:lineRule="auto"/>
            </w:pPr>
            <w:r>
              <w:t>Systém zobrazí všetkých lekárov, ktorých meno sa zhoduje s vyhľadávaním.</w:t>
            </w:r>
          </w:p>
          <w:p w14:paraId="2276F69C" w14:textId="77777777" w:rsidR="00D60595" w:rsidRDefault="00D60595" w:rsidP="00D60595">
            <w:pPr>
              <w:pStyle w:val="ListParagraph"/>
              <w:numPr>
                <w:ilvl w:val="0"/>
                <w:numId w:val="30"/>
              </w:numPr>
              <w:spacing w:after="0" w:line="240" w:lineRule="auto"/>
            </w:pPr>
            <w:r>
              <w:t>Vedenie nemocnice klikne na meno lekára, ktorého chce pridať na oddelenie. Svoj výber potvrdí kliknutím na tlačidlo – Pridať lekára.</w:t>
            </w:r>
          </w:p>
          <w:p w14:paraId="48DF7226" w14:textId="77777777" w:rsidR="00D60595" w:rsidRPr="002847E3" w:rsidRDefault="00D60595" w:rsidP="00D60595">
            <w:pPr>
              <w:pStyle w:val="ListParagraph"/>
              <w:numPr>
                <w:ilvl w:val="0"/>
                <w:numId w:val="30"/>
              </w:numPr>
              <w:spacing w:after="0" w:line="240" w:lineRule="auto"/>
            </w:pPr>
            <w:r>
              <w:t xml:space="preserve">Systém zapíše lekára na oddelennie v databáze a zobrazí aktualizovaný zoznam lekárov oddelenia. </w:t>
            </w:r>
          </w:p>
        </w:tc>
      </w:tr>
      <w:tr w:rsidR="00D60595" w14:paraId="708CABF9" w14:textId="77777777" w:rsidTr="00D60595">
        <w:tc>
          <w:tcPr>
            <w:tcW w:w="2268" w:type="dxa"/>
          </w:tcPr>
          <w:p w14:paraId="6E9E76D1" w14:textId="77777777" w:rsidR="00D60595" w:rsidRDefault="00D60595" w:rsidP="00C95CCE">
            <w:pPr>
              <w:spacing w:line="240" w:lineRule="auto"/>
              <w:jc w:val="right"/>
            </w:pPr>
            <w:r>
              <w:t>Alternatívny tok:</w:t>
            </w:r>
          </w:p>
        </w:tc>
        <w:tc>
          <w:tcPr>
            <w:tcW w:w="6537" w:type="dxa"/>
          </w:tcPr>
          <w:p w14:paraId="504134A0" w14:textId="77777777" w:rsidR="00D60595" w:rsidRDefault="00D60595" w:rsidP="00C95CCE">
            <w:pPr>
              <w:spacing w:after="0" w:line="240" w:lineRule="auto"/>
              <w:ind w:left="720"/>
            </w:pPr>
          </w:p>
        </w:tc>
      </w:tr>
      <w:tr w:rsidR="00D60595" w14:paraId="1890AEF7" w14:textId="77777777" w:rsidTr="00D60595">
        <w:tc>
          <w:tcPr>
            <w:tcW w:w="2268" w:type="dxa"/>
          </w:tcPr>
          <w:p w14:paraId="5FAE6518" w14:textId="77777777" w:rsidR="00D60595" w:rsidRDefault="00D60595" w:rsidP="00C95CCE">
            <w:pPr>
              <w:spacing w:line="240" w:lineRule="auto"/>
              <w:jc w:val="right"/>
            </w:pPr>
            <w:r>
              <w:t>Výnimky:</w:t>
            </w:r>
          </w:p>
        </w:tc>
        <w:tc>
          <w:tcPr>
            <w:tcW w:w="6537" w:type="dxa"/>
          </w:tcPr>
          <w:p w14:paraId="40692A74" w14:textId="77777777" w:rsidR="00D60595" w:rsidRDefault="00D60595" w:rsidP="00C95CCE">
            <w:pPr>
              <w:spacing w:line="240" w:lineRule="auto"/>
              <w:rPr>
                <w:b/>
                <w:bCs/>
              </w:rPr>
            </w:pPr>
            <w:r>
              <w:rPr>
                <w:b/>
                <w:bCs/>
              </w:rPr>
              <w:t>24</w:t>
            </w:r>
            <w:r w:rsidRPr="00905184">
              <w:rPr>
                <w:b/>
                <w:bCs/>
              </w:rPr>
              <w:t>.0</w:t>
            </w:r>
            <w:r>
              <w:rPr>
                <w:b/>
                <w:bCs/>
              </w:rPr>
              <w:t xml:space="preserve">.E.1Pre hľadaný výraz neexistujú v databáze lekári </w:t>
            </w:r>
            <w:r>
              <w:t>(v kroku 7)</w:t>
            </w:r>
          </w:p>
          <w:p w14:paraId="1D8E6ABA" w14:textId="77777777" w:rsidR="00D60595" w:rsidRDefault="00D60595" w:rsidP="00D60595">
            <w:pPr>
              <w:numPr>
                <w:ilvl w:val="0"/>
                <w:numId w:val="29"/>
              </w:numPr>
              <w:spacing w:after="0" w:line="240" w:lineRule="auto"/>
            </w:pPr>
            <w:r>
              <w:t>Systém nezobrazí žiadnych lekárov.</w:t>
            </w:r>
          </w:p>
          <w:p w14:paraId="7BA11917" w14:textId="77777777" w:rsidR="00D60595" w:rsidRDefault="00D60595" w:rsidP="00D60595">
            <w:pPr>
              <w:numPr>
                <w:ilvl w:val="0"/>
                <w:numId w:val="29"/>
              </w:numPr>
              <w:spacing w:after="0" w:line="240" w:lineRule="auto"/>
            </w:pPr>
            <w:r>
              <w:t>Vedenie nemocnice sa rozhodne pokračovať v hľadaní.</w:t>
            </w:r>
          </w:p>
          <w:p w14:paraId="6E4C780C" w14:textId="77777777" w:rsidR="00D60595" w:rsidRDefault="00D60595" w:rsidP="00D60595">
            <w:pPr>
              <w:numPr>
                <w:ilvl w:val="1"/>
                <w:numId w:val="29"/>
              </w:numPr>
              <w:spacing w:after="0" w:line="240" w:lineRule="auto"/>
            </w:pPr>
            <w:r>
              <w:t>Upraví hľadaný výraz.</w:t>
            </w:r>
          </w:p>
          <w:p w14:paraId="06A64565" w14:textId="77777777" w:rsidR="00D60595" w:rsidRDefault="00D60595" w:rsidP="00D60595">
            <w:pPr>
              <w:numPr>
                <w:ilvl w:val="1"/>
                <w:numId w:val="29"/>
              </w:numPr>
              <w:spacing w:after="0" w:line="240" w:lineRule="auto"/>
            </w:pPr>
            <w:r>
              <w:t>Späť na krok 8.</w:t>
            </w:r>
          </w:p>
          <w:p w14:paraId="33C0EFDC" w14:textId="77777777" w:rsidR="00D60595" w:rsidRDefault="00D60595" w:rsidP="00D60595">
            <w:pPr>
              <w:numPr>
                <w:ilvl w:val="0"/>
                <w:numId w:val="29"/>
              </w:numPr>
              <w:spacing w:after="0" w:line="240" w:lineRule="auto"/>
            </w:pPr>
            <w:r>
              <w:t>Vedenie nemocnice sa rozhodne nepokračovať v hľadaní.</w:t>
            </w:r>
          </w:p>
          <w:p w14:paraId="0BBE9F4B" w14:textId="77777777" w:rsidR="00D60595" w:rsidRDefault="00D60595" w:rsidP="00D60595">
            <w:pPr>
              <w:numPr>
                <w:ilvl w:val="1"/>
                <w:numId w:val="29"/>
              </w:numPr>
              <w:spacing w:after="0" w:line="240" w:lineRule="auto"/>
            </w:pPr>
            <w:r>
              <w:t>Návrat na predchádzajúcu stránku.</w:t>
            </w:r>
          </w:p>
          <w:p w14:paraId="2AF1C7F4" w14:textId="77777777" w:rsidR="00D60595" w:rsidRDefault="00D60595" w:rsidP="00D60595">
            <w:pPr>
              <w:numPr>
                <w:ilvl w:val="1"/>
                <w:numId w:val="29"/>
              </w:numPr>
              <w:spacing w:after="0" w:line="240" w:lineRule="auto"/>
            </w:pPr>
            <w:r>
              <w:t>Systém uzavrie prípad použitia.</w:t>
            </w:r>
          </w:p>
        </w:tc>
      </w:tr>
      <w:tr w:rsidR="00D60595" w14:paraId="1BB3CF7B" w14:textId="77777777" w:rsidTr="00D60595">
        <w:tc>
          <w:tcPr>
            <w:tcW w:w="2268" w:type="dxa"/>
          </w:tcPr>
          <w:p w14:paraId="0194EC9C" w14:textId="77777777" w:rsidR="00D60595" w:rsidRDefault="00D60595" w:rsidP="00C95CCE">
            <w:pPr>
              <w:spacing w:line="240" w:lineRule="auto"/>
              <w:jc w:val="right"/>
            </w:pPr>
            <w:r>
              <w:t>Poznámky:</w:t>
            </w:r>
          </w:p>
        </w:tc>
        <w:tc>
          <w:tcPr>
            <w:tcW w:w="6537" w:type="dxa"/>
          </w:tcPr>
          <w:p w14:paraId="4945DCF6" w14:textId="77777777" w:rsidR="00D60595" w:rsidRDefault="00D60595" w:rsidP="00D60595">
            <w:pPr>
              <w:pStyle w:val="ListParagraph"/>
              <w:numPr>
                <w:ilvl w:val="0"/>
                <w:numId w:val="31"/>
              </w:numPr>
              <w:spacing w:after="0" w:line="240" w:lineRule="auto"/>
            </w:pPr>
            <w:r>
              <w:t>Pri vyhľadávaní sa zobrazujú všetci lekári, ktorí ešte nie sú priradení k žiadnej nemocnici ani oddeleniu.</w:t>
            </w:r>
          </w:p>
          <w:p w14:paraId="183A9D5E" w14:textId="77777777" w:rsidR="00D60595" w:rsidRDefault="00D60595" w:rsidP="00A6257B">
            <w:pPr>
              <w:pStyle w:val="ListParagraph"/>
              <w:keepNext/>
              <w:numPr>
                <w:ilvl w:val="0"/>
                <w:numId w:val="31"/>
              </w:numPr>
              <w:spacing w:after="0" w:line="240" w:lineRule="auto"/>
            </w:pPr>
            <w:r>
              <w:t>Vedenie nemocnice môže kedykoľvek priradeného lekára odstrániť.</w:t>
            </w:r>
          </w:p>
        </w:tc>
      </w:tr>
    </w:tbl>
    <w:p w14:paraId="0AC3AD77" w14:textId="51160B32" w:rsidR="009275D2" w:rsidRDefault="00A6257B" w:rsidP="00850A43">
      <w:pPr>
        <w:pStyle w:val="Caption"/>
      </w:pPr>
      <w:bookmarkStart w:id="50" w:name="_Ref103001082"/>
      <w:bookmarkStart w:id="51" w:name="_Toc103083529"/>
      <w:r>
        <w:t xml:space="preserve">Tab. </w:t>
      </w:r>
      <w:fldSimple w:instr=" SEQ Tab. \* ARABIC ">
        <w:r>
          <w:rPr>
            <w:noProof/>
          </w:rPr>
          <w:t>6</w:t>
        </w:r>
      </w:fldSimple>
      <w:bookmarkEnd w:id="50"/>
      <w:r>
        <w:t xml:space="preserve"> Scenár použitia - Vyhľadať a pridať lekára na oddelenie</w:t>
      </w:r>
      <w:bookmarkEnd w:id="51"/>
    </w:p>
    <w:p w14:paraId="28309604" w14:textId="09E2A88D" w:rsidR="00C47ED1" w:rsidRDefault="009275D2" w:rsidP="00C47ED1">
      <w:pPr>
        <w:pStyle w:val="2Nadpis"/>
      </w:pPr>
      <w:bookmarkStart w:id="52" w:name="_Toc103083505"/>
      <w:r>
        <w:lastRenderedPageBreak/>
        <w:t>UML diagram prípadov použitia</w:t>
      </w:r>
      <w:bookmarkEnd w:id="52"/>
    </w:p>
    <w:p w14:paraId="3DD33211" w14:textId="28EF450A" w:rsidR="009275D2" w:rsidRPr="009275D2" w:rsidRDefault="009275D2" w:rsidP="004D02C4">
      <w:pPr>
        <w:ind w:firstLine="360"/>
        <w:jc w:val="both"/>
      </w:pPr>
      <w:r>
        <w:t>Nasledujúci diagram prípadov použitia</w:t>
      </w:r>
      <w:r w:rsidR="005A1AC4">
        <w:t xml:space="preserve"> (</w:t>
      </w:r>
      <w:r w:rsidR="005A1AC4">
        <w:fldChar w:fldCharType="begin"/>
      </w:r>
      <w:r w:rsidR="005A1AC4">
        <w:instrText xml:space="preserve"> REF _Ref102998351 \h </w:instrText>
      </w:r>
      <w:r w:rsidR="005A1AC4">
        <w:fldChar w:fldCharType="separate"/>
      </w:r>
      <w:r w:rsidR="005A1AC4">
        <w:t xml:space="preserve">Obr. </w:t>
      </w:r>
      <w:r w:rsidR="005A1AC4">
        <w:rPr>
          <w:noProof/>
        </w:rPr>
        <w:t>5</w:t>
      </w:r>
      <w:r w:rsidR="005A1AC4">
        <w:fldChar w:fldCharType="end"/>
      </w:r>
      <w:r w:rsidR="005A1AC4">
        <w:t>)</w:t>
      </w:r>
      <w:r>
        <w:t xml:space="preserve"> popisuje funkcionalitu systému</w:t>
      </w:r>
      <w:r w:rsidR="004D02C4">
        <w:t xml:space="preserve">, teda čo by mal vedieť urobiť. Diagram </w:t>
      </w:r>
      <w:r>
        <w:t>sa skladá z prípadov použitia, aktérov a vzťahov medzi nimi.</w:t>
      </w:r>
      <w:r w:rsidR="004D02C4">
        <w:t xml:space="preserve"> </w:t>
      </w:r>
      <w:r w:rsidR="00A81B03">
        <w:t xml:space="preserve">Prípady použitia popisujú spôsoby použitia systému z pohľadu koncového používateľa. </w:t>
      </w:r>
      <w:r w:rsidR="004D02C4">
        <w:t>Aktéry sú možný používatelia aplikácie, v tomto prípade ide o zdravotnú sestru, lekára a vedenie nemocnice.</w:t>
      </w:r>
    </w:p>
    <w:p w14:paraId="201E2792" w14:textId="77777777" w:rsidR="007331F2" w:rsidRDefault="00C55340" w:rsidP="007331F2">
      <w:pPr>
        <w:keepNext/>
        <w:jc w:val="center"/>
      </w:pPr>
      <w:r>
        <w:rPr>
          <w:noProof/>
        </w:rPr>
        <w:drawing>
          <wp:inline distT="0" distB="0" distL="0" distR="0" wp14:anchorId="75EB2F71" wp14:editId="30507954">
            <wp:extent cx="4752651" cy="6940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723" cy="6988866"/>
                    </a:xfrm>
                    <a:prstGeom prst="rect">
                      <a:avLst/>
                    </a:prstGeom>
                    <a:noFill/>
                    <a:ln>
                      <a:noFill/>
                    </a:ln>
                  </pic:spPr>
                </pic:pic>
              </a:graphicData>
            </a:graphic>
          </wp:inline>
        </w:drawing>
      </w:r>
    </w:p>
    <w:p w14:paraId="1C40CCDB" w14:textId="4ACEB01D" w:rsidR="00C47ED1" w:rsidRPr="00C47ED1" w:rsidRDefault="007331F2" w:rsidP="007331F2">
      <w:pPr>
        <w:pStyle w:val="Caption"/>
      </w:pPr>
      <w:bookmarkStart w:id="53" w:name="_Ref102998351"/>
      <w:bookmarkStart w:id="54" w:name="_Toc103083521"/>
      <w:r>
        <w:t xml:space="preserve">Obr. </w:t>
      </w:r>
      <w:fldSimple w:instr=" SEQ Obr. \* ARABIC ">
        <w:r w:rsidR="00E6355C">
          <w:rPr>
            <w:noProof/>
          </w:rPr>
          <w:t>5</w:t>
        </w:r>
      </w:fldSimple>
      <w:bookmarkEnd w:id="53"/>
      <w:r>
        <w:t xml:space="preserve"> UML diagram prípadov použitia</w:t>
      </w:r>
      <w:bookmarkEnd w:id="54"/>
    </w:p>
    <w:p w14:paraId="23FBE1F4" w14:textId="74C4F9D9" w:rsidR="005E5E3E" w:rsidRDefault="00C47ED1" w:rsidP="005E5E3E">
      <w:pPr>
        <w:pStyle w:val="2Nadpis"/>
      </w:pPr>
      <w:bookmarkStart w:id="55" w:name="_Toc103083506"/>
      <w:r>
        <w:lastRenderedPageBreak/>
        <w:t>Architektúra systému</w:t>
      </w:r>
      <w:bookmarkEnd w:id="55"/>
    </w:p>
    <w:p w14:paraId="52CE8204" w14:textId="114C4240" w:rsidR="00B350FC" w:rsidRDefault="00DB4559" w:rsidP="00740D16">
      <w:pPr>
        <w:ind w:firstLine="708"/>
        <w:jc w:val="both"/>
      </w:pPr>
      <w:bookmarkStart w:id="56" w:name="_Hlk103284259"/>
      <w:r>
        <w:t>Pri tvorbe</w:t>
      </w:r>
      <w:r w:rsidR="008E6240">
        <w:t xml:space="preserve"> </w:t>
      </w:r>
      <w:r>
        <w:t>mo</w:t>
      </w:r>
      <w:r w:rsidR="008E6240">
        <w:t>b</w:t>
      </w:r>
      <w:r>
        <w:t>ilných aplikácií sa častokrát používa implementácia vo forme plnohodnotnej architektúr</w:t>
      </w:r>
      <w:r w:rsidR="008E6240">
        <w:t>y</w:t>
      </w:r>
      <w:r w:rsidR="009C14CD">
        <w:t xml:space="preserve"> </w:t>
      </w:r>
      <w:r>
        <w:t>klient-server. Zvyčajne existuje frontendová aplikácia</w:t>
      </w:r>
      <w:r w:rsidR="00314086">
        <w:t>,</w:t>
      </w:r>
      <w:r>
        <w:t xml:space="preserve"> backendová aplikácia s databázou a rozhraním API, ktoré umožňuje komunikáciu medzi nimi. Vytvárať takéto komplikované systémy vlastnými silami však môže byť zdĺhavé. </w:t>
      </w:r>
      <w:r w:rsidR="008E6240">
        <w:t xml:space="preserve">Spravidla si to vyžaduje ovládanie viacerých robustných programovacích jazykov. </w:t>
      </w:r>
      <w:r>
        <w:t>V mojom prípade, keďže som mala na tvorbu len obmedzený čas</w:t>
      </w:r>
      <w:r w:rsidR="007B5879">
        <w:t>,</w:t>
      </w:r>
      <w:r>
        <w:t xml:space="preserve"> a technológie som sa musela ešte len učiť, </w:t>
      </w:r>
      <w:r w:rsidR="00166E00">
        <w:t xml:space="preserve">tak som </w:t>
      </w:r>
      <w:r>
        <w:t>hľadala jednoduchšie riešenia, na ktorých by som mohla aplikáciu postaviť.</w:t>
      </w:r>
      <w:r w:rsidR="00166E00">
        <w:t xml:space="preserve"> </w:t>
      </w:r>
      <w:r w:rsidR="007B5879">
        <w:t xml:space="preserve">Hľadala som riešenie, pri ktorom bude použité čo najmenšie množstvo programovacích jazykov. Keďže som už nejaké skúsenosti s JavaScriptom mala, rozhodla som sa ho využiť. </w:t>
      </w:r>
      <w:r w:rsidR="00166E00">
        <w:t>Pre frontedovú aplikáciu riešenia som použila</w:t>
      </w:r>
      <w:r w:rsidR="007B5879">
        <w:t xml:space="preserve"> knižnicu</w:t>
      </w:r>
      <w:r w:rsidR="00166E00">
        <w:t xml:space="preserve"> React Native</w:t>
      </w:r>
      <w:r w:rsidR="00740D16">
        <w:t>,</w:t>
      </w:r>
      <w:r w:rsidR="00166E00">
        <w:t xml:space="preserve"> a ako server som použila Firebase. Firebase ponúka jednoduché riešenia využitia databáz, autentifikáciu a autorizáciu. Toto cloudové riešenie je jednoduchšou formou b</w:t>
      </w:r>
      <w:r w:rsidR="009C14CD">
        <w:t>a</w:t>
      </w:r>
      <w:r w:rsidR="00166E00">
        <w:t>ckedovej aplikácie</w:t>
      </w:r>
      <w:r w:rsidR="00146F75">
        <w:t xml:space="preserve"> </w:t>
      </w:r>
      <w:r w:rsidR="00146F75">
        <w:fldChar w:fldCharType="begin"/>
      </w:r>
      <w:r w:rsidR="00146F75">
        <w:instrText xml:space="preserve"> REF _Ref103167472 \r \h </w:instrText>
      </w:r>
      <w:r w:rsidR="00146F75">
        <w:fldChar w:fldCharType="separate"/>
      </w:r>
      <w:r w:rsidR="00146F75">
        <w:t>[18]</w:t>
      </w:r>
      <w:r w:rsidR="00146F75">
        <w:fldChar w:fldCharType="end"/>
      </w:r>
      <w:r w:rsidR="00166E00">
        <w:t>.</w:t>
      </w:r>
    </w:p>
    <w:bookmarkEnd w:id="56"/>
    <w:p w14:paraId="54C5D871" w14:textId="77777777" w:rsidR="00B350FC" w:rsidRDefault="00B350FC" w:rsidP="00B350FC">
      <w:pPr>
        <w:keepNext/>
        <w:jc w:val="center"/>
      </w:pPr>
      <w:r w:rsidRPr="00B350FC">
        <w:rPr>
          <w:noProof/>
        </w:rPr>
        <w:t xml:space="preserve"> </w:t>
      </w:r>
      <w:r>
        <w:rPr>
          <w:noProof/>
        </w:rPr>
        <w:drawing>
          <wp:inline distT="0" distB="0" distL="0" distR="0" wp14:anchorId="74037AC6" wp14:editId="4489FA63">
            <wp:extent cx="5128509" cy="412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276" cy="4127161"/>
                    </a:xfrm>
                    <a:prstGeom prst="rect">
                      <a:avLst/>
                    </a:prstGeom>
                    <a:noFill/>
                    <a:ln>
                      <a:noFill/>
                    </a:ln>
                  </pic:spPr>
                </pic:pic>
              </a:graphicData>
            </a:graphic>
          </wp:inline>
        </w:drawing>
      </w:r>
    </w:p>
    <w:p w14:paraId="570A8A99" w14:textId="284D801E" w:rsidR="00740D16" w:rsidRDefault="00B350FC" w:rsidP="00191E8E">
      <w:pPr>
        <w:pStyle w:val="Caption"/>
      </w:pPr>
      <w:bookmarkStart w:id="57" w:name="_Toc103083522"/>
      <w:r>
        <w:t xml:space="preserve">Obr. </w:t>
      </w:r>
      <w:fldSimple w:instr=" SEQ Obr. \* ARABIC ">
        <w:r>
          <w:rPr>
            <w:noProof/>
          </w:rPr>
          <w:t>6</w:t>
        </w:r>
      </w:fldSimple>
      <w:r>
        <w:t xml:space="preserve"> UML diagram nasadenia</w:t>
      </w:r>
      <w:bookmarkEnd w:id="57"/>
    </w:p>
    <w:p w14:paraId="33D1EB1B" w14:textId="7769C5B6" w:rsidR="00740D16" w:rsidRDefault="00740D16" w:rsidP="00C21F8B">
      <w:pPr>
        <w:pStyle w:val="3Nadpis"/>
      </w:pPr>
      <w:bookmarkStart w:id="58" w:name="_Hlk103284292"/>
      <w:r w:rsidRPr="00C21F8B">
        <w:t>Firebase</w:t>
      </w:r>
    </w:p>
    <w:p w14:paraId="39690083" w14:textId="77777777" w:rsidR="00610C44" w:rsidRDefault="002C7218" w:rsidP="00942BD6">
      <w:pPr>
        <w:ind w:firstLine="708"/>
        <w:jc w:val="both"/>
      </w:pPr>
      <w:r>
        <w:t xml:space="preserve">Nástroj Firebase bol kúpený v roku 2014 spoločnosťou Google a stal bežnou náhradou backendových aplikácií. Vývojárom poskytuje množstvo nástrojov a služieb, ktoré im pomáhajú </w:t>
      </w:r>
      <w:r>
        <w:lastRenderedPageBreak/>
        <w:t>vyvíjať kvalitné aplikácie, rozširovať používateľskú základňu a zarábať. Vyvíjať backendové riešenia priamo pre platformy Android a iOS môže byť náročné, najmä ak ide o spravovanie viacerých samostatných kódových báz. Zložité úlohy ako je správa databáz, overovanie identity a iné, výrazne zvyšujú čas a úsilie, ktoré je potrebné investovať do tvorby aplikácie. Firebase je platforma na vývoj aplikácie, ktorá je postavená na infraštruktúre Google. Jej cieľom je poskytnúť nástroje a infraštruktúru, ktoré sú potrebné na vytváranie aplikácií, rast úspešného podnikania a zárobky zo svojej práce. Nie je to náhrada za už existujúce rozhrania API, ide len o vylepšenie, ktoré poskytuje bežné služby, ktoré by inak mohli byť potrebné. Sú to služby ako napríklad backend databázy, bezpečné overovanie, posielanie správ a ďalšie. To umožňuje zamerať sa na dôležitejšie aspekty aplikácie. Je dôležité taktiež poznamenať, že každý si môže vybrať, ktorú z ponúkaných služieb chce vo svojej aplikácií použiť. Nie je nutné používať všetky z nich. Mnohé ponúkané služby sú dostupné zadarmo. Pre tie ostatné existuje bezplatná verzia, ktorá funguje na testovanie s primeranými limitmi pre menšie aplikácie [19].</w:t>
      </w:r>
      <w:r w:rsidR="00942BD6">
        <w:t xml:space="preserve"> </w:t>
      </w:r>
    </w:p>
    <w:p w14:paraId="17877266" w14:textId="587FC9AE" w:rsidR="002C7218" w:rsidRDefault="002C7218" w:rsidP="00942BD6">
      <w:pPr>
        <w:ind w:firstLine="708"/>
        <w:jc w:val="both"/>
      </w:pPr>
      <w:r>
        <w:t xml:space="preserve">Firebase má 8 služieb, ktoré sú navrhnuté tak, aby pomohli zlepšiť vývoj aplikácií. V mojej aplikácií som využila dve z nich. </w:t>
      </w:r>
    </w:p>
    <w:p w14:paraId="7C11CB61" w14:textId="76451533" w:rsidR="002C7218" w:rsidRDefault="002C7218" w:rsidP="002C7218">
      <w:pPr>
        <w:pStyle w:val="4Nadpis"/>
      </w:pPr>
      <w:r>
        <w:t>Firebase overovanie</w:t>
      </w:r>
    </w:p>
    <w:p w14:paraId="39971A56" w14:textId="401019E6" w:rsidR="002C7218" w:rsidRDefault="002C7218" w:rsidP="002C7218">
      <w:pPr>
        <w:ind w:firstLine="708"/>
        <w:jc w:val="both"/>
      </w:pPr>
      <w:r>
        <w:t>Pri aplikácií, ktorá potrebuje poznať identitu používateľa, aby mu mohla poskytnúť špecifické údaje, je nevyhnutná forma bezpečného prihlásenia. Vybudovanie a údržba prihlasovacej infraštruktúry je náročná a nákladná záležitosť. Odmietnutie používania aplikácie môže byť spojené práve s nutnosťou udelenia poverení a osobných údajov, ktoré môžu byť pre používateľa akousi pomyselnou stopkou. Popularita aplikácií, ktoré umožňujú používateľom prihlásiť sa pomocou známych overení za pomoci aplikácií ako Google, Facebook či Twitter stále narastá. S ohľadom na všetky pozitívne a negatívne aspekty bolo vytvorené Firebase overovanie, ktoré poskytuje jednoduché rozhranie API. To umožňuje rozšíriť si svoje vlastné overovanie, využívať overovanie emailom a heslom, či prihlásenie od federatívnych poskytovateľov. Firebase overovanie je prepojené s inými Firebase službami, ako je napríklad databáza v reálnom čase</w:t>
      </w:r>
      <w:r w:rsidR="00F04027">
        <w:t xml:space="preserve"> a Cloud Firestore</w:t>
      </w:r>
      <w:r>
        <w:t>, takže je možné kontrolovať, kto má prístup k akým dátam</w:t>
      </w:r>
      <w:r w:rsidR="004D0C6F">
        <w:t xml:space="preserve"> </w:t>
      </w:r>
      <w:r w:rsidR="004D0C6F">
        <w:fldChar w:fldCharType="begin"/>
      </w:r>
      <w:r w:rsidR="004D0C6F">
        <w:instrText xml:space="preserve"> REF _Ref103167486 \r \h </w:instrText>
      </w:r>
      <w:r w:rsidR="004D0C6F">
        <w:fldChar w:fldCharType="separate"/>
      </w:r>
      <w:r w:rsidR="004D0C6F">
        <w:t>[19]</w:t>
      </w:r>
      <w:r w:rsidR="004D0C6F">
        <w:fldChar w:fldCharType="end"/>
      </w:r>
      <w:r>
        <w:t>.</w:t>
      </w:r>
    </w:p>
    <w:p w14:paraId="2D5FE4E5" w14:textId="1B0FD863" w:rsidR="002C7218" w:rsidRDefault="004D0C6F" w:rsidP="002C7218">
      <w:pPr>
        <w:pStyle w:val="4Nadpis"/>
      </w:pPr>
      <w:r>
        <w:t>Cloud Firestore</w:t>
      </w:r>
      <w:r w:rsidR="0073791E">
        <w:t xml:space="preserve"> </w:t>
      </w:r>
    </w:p>
    <w:p w14:paraId="2E648C7C" w14:textId="0CA8FC3A" w:rsidR="00C21F8B" w:rsidRPr="00740D16" w:rsidRDefault="00693CCA" w:rsidP="00942BD6">
      <w:pPr>
        <w:ind w:firstLine="708"/>
        <w:jc w:val="both"/>
      </w:pPr>
      <w:r>
        <w:t>Cloud</w:t>
      </w:r>
      <w:r w:rsidR="000E3C8A">
        <w:t xml:space="preserve"> Firestore je najnovšia verzia databázy Firebase v reálnom čase. </w:t>
      </w:r>
      <w:r w:rsidR="00942BD6">
        <w:t>Je</w:t>
      </w:r>
      <w:r w:rsidR="008E6240" w:rsidRPr="008E6240">
        <w:t xml:space="preserve"> kategorizovaný ako databázový program NoSQL , ktorý </w:t>
      </w:r>
      <w:r w:rsidR="00942BD6">
        <w:t>umožňuje ukladať, synchronizovať a vyhľadávať údaje.</w:t>
      </w:r>
      <w:r w:rsidR="00610C44">
        <w:t xml:space="preserve"> </w:t>
      </w:r>
      <w:r w:rsidR="0022248F">
        <w:t xml:space="preserve">Poskytuje synchronizáciu medzi viacerými zariadeniami </w:t>
      </w:r>
      <w:r w:rsidR="00F04027" w:rsidRPr="00F04027">
        <w:t>pričom automaticky dostávajú aktualizácie s najnovšími údajmi.</w:t>
      </w:r>
      <w:r w:rsidR="00EB0888">
        <w:t xml:space="preserve"> P</w:t>
      </w:r>
      <w:r w:rsidR="0022248F">
        <w:t xml:space="preserve">omocou lokálnej vyrovnávacej pamäte zabezpečuje dostupnosť aj bez internetového pripojenia. </w:t>
      </w:r>
      <w:r w:rsidR="006725A4">
        <w:t xml:space="preserve">Ide o databázu riadenú udalosťami, ktorá funguje veľmi odlišne od </w:t>
      </w:r>
      <w:r w:rsidR="006725A4">
        <w:lastRenderedPageBreak/>
        <w:t xml:space="preserve">tradičných databáz. Veľkou výhodou tejto databázy je, že neexistuje žiaden kód na strane servera, všetko kódovanie sa vykonáva na strane </w:t>
      </w:r>
      <w:r w:rsidR="00A9790B">
        <w:t>klienta</w:t>
      </w:r>
      <w:r w:rsidR="0073791E">
        <w:t xml:space="preserve"> </w:t>
      </w:r>
      <w:r w:rsidR="0073791E">
        <w:fldChar w:fldCharType="begin"/>
      </w:r>
      <w:r w:rsidR="0073791E">
        <w:instrText xml:space="preserve"> REF _Ref103167486 \r \h </w:instrText>
      </w:r>
      <w:r w:rsidR="0073791E">
        <w:fldChar w:fldCharType="separate"/>
      </w:r>
      <w:r w:rsidR="0073791E">
        <w:t>[19]</w:t>
      </w:r>
      <w:r w:rsidR="0073791E">
        <w:fldChar w:fldCharType="end"/>
      </w:r>
      <w:r w:rsidR="00A9790B">
        <w:t>.</w:t>
      </w:r>
      <w:r w:rsidR="0073791E">
        <w:t xml:space="preserve"> </w:t>
      </w:r>
    </w:p>
    <w:p w14:paraId="7B55AB72" w14:textId="6DC54018" w:rsidR="00C47ED1" w:rsidRDefault="00C47ED1" w:rsidP="00C47ED1">
      <w:pPr>
        <w:pStyle w:val="2Nadpis"/>
      </w:pPr>
      <w:bookmarkStart w:id="59" w:name="_Toc103083507"/>
      <w:bookmarkEnd w:id="58"/>
      <w:r>
        <w:t>Návrh používateľského rozhrania</w:t>
      </w:r>
      <w:bookmarkEnd w:id="59"/>
    </w:p>
    <w:p w14:paraId="1C5EE355" w14:textId="7F43EC12" w:rsidR="0073791E" w:rsidRDefault="006264EB" w:rsidP="0073791E">
      <w:pPr>
        <w:ind w:firstLine="360"/>
        <w:jc w:val="both"/>
      </w:pPr>
      <w:r>
        <w:t>Pri tvorbe</w:t>
      </w:r>
      <w:r w:rsidR="001D1786">
        <w:t xml:space="preserve"> návrhu</w:t>
      </w:r>
      <w:r>
        <w:t xml:space="preserve"> používateľského rozhrania som vychádzala z už predtým </w:t>
      </w:r>
      <w:r w:rsidR="00A97822">
        <w:t>spísaných</w:t>
      </w:r>
      <w:r>
        <w:t xml:space="preserve"> </w:t>
      </w:r>
      <w:r w:rsidR="00A97822">
        <w:t>p</w:t>
      </w:r>
      <w:r>
        <w:t xml:space="preserve">oužívateľských požiadaviek. </w:t>
      </w:r>
      <w:r w:rsidR="00A97822">
        <w:t xml:space="preserve">Vďaka nim som vedela pre koho je systém určený, čo od neho očakávam a aké má mať vlastnosti a funkcie. </w:t>
      </w:r>
      <w:r>
        <w:t>Snažila som sa docieliť to, aby všetky požiadavky boli zahrnuté</w:t>
      </w:r>
      <w:r w:rsidR="00A97822">
        <w:t xml:space="preserve"> a zobrazené</w:t>
      </w:r>
      <w:r>
        <w:t xml:space="preserve"> už pri tvorbe dizajnu.</w:t>
      </w:r>
      <w:r w:rsidR="00311603">
        <w:t xml:space="preserve"> Pri procese navrhovania grafického rozhrania som pracovala </w:t>
      </w:r>
      <w:r w:rsidR="00A95094">
        <w:t xml:space="preserve">s </w:t>
      </w:r>
      <w:r w:rsidR="00311603">
        <w:t>grafickým editorom Figma.</w:t>
      </w:r>
      <w:r w:rsidR="00E67B57">
        <w:t xml:space="preserve"> Táto aplikácia poskytuje prostredie pre tvorbu grafických</w:t>
      </w:r>
      <w:r w:rsidR="002148CF">
        <w:t xml:space="preserve"> dizajnerských prác, webstránok, prototypovania a navrhovania rozhraní mobilných aplikácií. </w:t>
      </w:r>
      <w:r w:rsidR="00BB2EB0">
        <w:t>Súčasťou Figma editora je aj priestor Figma komunita</w:t>
      </w:r>
      <w:r w:rsidR="00BB2EB0" w:rsidRPr="00BB2EB0">
        <w:t xml:space="preserve">, kde môžu ľudia, tímy alebo organizácie publikovať </w:t>
      </w:r>
      <w:r w:rsidR="00BB2EB0">
        <w:t>svoje nápady a </w:t>
      </w:r>
      <w:r w:rsidR="00BB2EB0" w:rsidRPr="00BB2EB0">
        <w:t>súbory</w:t>
      </w:r>
      <w:r w:rsidR="00BB2EB0">
        <w:t>.</w:t>
      </w:r>
      <w:r w:rsidR="001D1786">
        <w:t xml:space="preserve"> </w:t>
      </w:r>
      <w:r w:rsidR="00B46679">
        <w:t xml:space="preserve">Tento pristor mi poskytol inšpiráciu pred tvorbou môjho mockupu, pretože som si mohla pozrieť nápady </w:t>
      </w:r>
      <w:r w:rsidR="001D1786">
        <w:t>a</w:t>
      </w:r>
      <w:r w:rsidR="00B46679">
        <w:t xml:space="preserve"> tvorbu</w:t>
      </w:r>
      <w:r w:rsidR="001D1786">
        <w:t xml:space="preserve"> iných dizajnerov, ktorých</w:t>
      </w:r>
      <w:r w:rsidR="00B46679">
        <w:t xml:space="preserve"> aplikáci</w:t>
      </w:r>
      <w:r w:rsidR="001D1786">
        <w:t>e boli</w:t>
      </w:r>
      <w:r w:rsidR="00B46679">
        <w:t xml:space="preserve"> podobn</w:t>
      </w:r>
      <w:r w:rsidR="001D1786">
        <w:t>é</w:t>
      </w:r>
      <w:r w:rsidR="00B46679">
        <w:t xml:space="preserve"> tej mojej. </w:t>
      </w:r>
      <w:r w:rsidR="00ED2A0F">
        <w:t>Celkovo som sa snažila, aby používateľské rozhranie bolo jednoduché a</w:t>
      </w:r>
      <w:r w:rsidR="00E746CA">
        <w:t> </w:t>
      </w:r>
      <w:r w:rsidR="00ED2A0F">
        <w:t>efektívne</w:t>
      </w:r>
      <w:r w:rsidR="00E746CA">
        <w:t>.</w:t>
      </w:r>
      <w:r w:rsidR="00010237">
        <w:t xml:space="preserve"> </w:t>
      </w:r>
      <w:r w:rsidR="00E67B57">
        <w:t>Keďže</w:t>
      </w:r>
      <w:r w:rsidR="00A95094">
        <w:t xml:space="preserve"> som si pri</w:t>
      </w:r>
      <w:r w:rsidR="002148CF">
        <w:t>p</w:t>
      </w:r>
      <w:r w:rsidR="00A95094">
        <w:t>ravila návrh dizajnu</w:t>
      </w:r>
      <w:r w:rsidR="00E67B57">
        <w:t xml:space="preserve">, zvýšila som tým efektivitu pri samotnom programovaní a štýlovaní aplikácie. </w:t>
      </w:r>
      <w:r w:rsidR="00E746CA">
        <w:t>Vytvorila som si návrh rozloženia aplikácie, základné komponenty a paletu farieb, aby som docielila konzistentnosť celej aplikácie.</w:t>
      </w:r>
    </w:p>
    <w:p w14:paraId="40B6AF8C" w14:textId="4FFF8271" w:rsidR="00E51A95" w:rsidRDefault="00FA193A" w:rsidP="00E51A95">
      <w:pPr>
        <w:ind w:firstLine="360"/>
        <w:jc w:val="center"/>
      </w:pPr>
      <w:bookmarkStart w:id="60" w:name="_Hlk103284321"/>
      <w:r w:rsidRPr="00F70CCB">
        <w:rPr>
          <w:noProof/>
        </w:rPr>
        <w:drawing>
          <wp:inline distT="0" distB="0" distL="0" distR="0" wp14:anchorId="152360D8" wp14:editId="70482469">
            <wp:extent cx="2030095" cy="4128380"/>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9" r="1221" b="4824"/>
                    <a:stretch/>
                  </pic:blipFill>
                  <pic:spPr bwMode="auto">
                    <a:xfrm>
                      <a:off x="0" y="0"/>
                      <a:ext cx="2030095" cy="4128380"/>
                    </a:xfrm>
                    <a:prstGeom prst="roundRect">
                      <a:avLst/>
                    </a:prstGeom>
                    <a:ln>
                      <a:noFill/>
                    </a:ln>
                    <a:extLst>
                      <a:ext uri="{53640926-AAD7-44D8-BBD7-CCE9431645EC}">
                        <a14:shadowObscured xmlns:a14="http://schemas.microsoft.com/office/drawing/2010/main"/>
                      </a:ext>
                    </a:extLst>
                  </pic:spPr>
                </pic:pic>
              </a:graphicData>
            </a:graphic>
          </wp:inline>
        </w:drawing>
      </w:r>
      <w:r w:rsidRPr="0020741D">
        <w:rPr>
          <w:noProof/>
        </w:rPr>
        <w:drawing>
          <wp:inline distT="0" distB="0" distL="0" distR="0" wp14:anchorId="08303C7E" wp14:editId="52BD65B0">
            <wp:extent cx="2035175" cy="4152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9" r="986" b="4334"/>
                    <a:stretch/>
                  </pic:blipFill>
                  <pic:spPr bwMode="auto">
                    <a:xfrm>
                      <a:off x="0" y="0"/>
                      <a:ext cx="2035175" cy="4152900"/>
                    </a:xfrm>
                    <a:prstGeom prst="roundRect">
                      <a:avLst/>
                    </a:prstGeom>
                    <a:ln>
                      <a:noFill/>
                    </a:ln>
                    <a:extLst>
                      <a:ext uri="{53640926-AAD7-44D8-BBD7-CCE9431645EC}">
                        <a14:shadowObscured xmlns:a14="http://schemas.microsoft.com/office/drawing/2010/main"/>
                      </a:ext>
                    </a:extLst>
                  </pic:spPr>
                </pic:pic>
              </a:graphicData>
            </a:graphic>
          </wp:inline>
        </w:drawing>
      </w:r>
    </w:p>
    <w:p w14:paraId="6FB43058" w14:textId="77777777" w:rsidR="003866CC" w:rsidRDefault="003866CC" w:rsidP="00E51A95">
      <w:pPr>
        <w:ind w:firstLine="360"/>
        <w:jc w:val="center"/>
      </w:pPr>
    </w:p>
    <w:p w14:paraId="26D941EE" w14:textId="6B2C7182" w:rsidR="0020741D" w:rsidRDefault="004C4552" w:rsidP="0073791E">
      <w:pPr>
        <w:keepNext/>
        <w:jc w:val="center"/>
      </w:pPr>
      <w:r>
        <w:rPr>
          <w:noProof/>
        </w:rPr>
        <w:lastRenderedPageBreak/>
        <w:drawing>
          <wp:inline distT="0" distB="0" distL="0" distR="0" wp14:anchorId="45149A56" wp14:editId="05000889">
            <wp:extent cx="2030341" cy="41166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037" r="1197" b="4600"/>
                    <a:stretch/>
                  </pic:blipFill>
                  <pic:spPr bwMode="auto">
                    <a:xfrm>
                      <a:off x="0" y="0"/>
                      <a:ext cx="2030957" cy="4117916"/>
                    </a:xfrm>
                    <a:prstGeom prst="roundRect">
                      <a:avLst/>
                    </a:prstGeom>
                    <a:noFill/>
                    <a:ln>
                      <a:noFill/>
                    </a:ln>
                    <a:extLst>
                      <a:ext uri="{53640926-AAD7-44D8-BBD7-CCE9431645EC}">
                        <a14:shadowObscured xmlns:a14="http://schemas.microsoft.com/office/drawing/2010/main"/>
                      </a:ext>
                    </a:extLst>
                  </pic:spPr>
                </pic:pic>
              </a:graphicData>
            </a:graphic>
          </wp:inline>
        </w:drawing>
      </w:r>
      <w:r w:rsidRPr="004C4552">
        <w:rPr>
          <w:noProof/>
        </w:rPr>
        <w:drawing>
          <wp:inline distT="0" distB="0" distL="0" distR="0" wp14:anchorId="5A461AEB" wp14:editId="4D47287E">
            <wp:extent cx="2031365" cy="4126727"/>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87" r="1135" b="4516"/>
                    <a:stretch/>
                  </pic:blipFill>
                  <pic:spPr bwMode="auto">
                    <a:xfrm>
                      <a:off x="0" y="0"/>
                      <a:ext cx="2032264" cy="4128553"/>
                    </a:xfrm>
                    <a:prstGeom prst="roundRect">
                      <a:avLst/>
                    </a:prstGeom>
                    <a:ln>
                      <a:noFill/>
                    </a:ln>
                    <a:extLst>
                      <a:ext uri="{53640926-AAD7-44D8-BBD7-CCE9431645EC}">
                        <a14:shadowObscured xmlns:a14="http://schemas.microsoft.com/office/drawing/2010/main"/>
                      </a:ext>
                    </a:extLst>
                  </pic:spPr>
                </pic:pic>
              </a:graphicData>
            </a:graphic>
          </wp:inline>
        </w:drawing>
      </w:r>
    </w:p>
    <w:p w14:paraId="230B7519" w14:textId="3E046B53" w:rsidR="0073791E" w:rsidRDefault="0073791E" w:rsidP="0073791E">
      <w:pPr>
        <w:keepNext/>
        <w:jc w:val="center"/>
      </w:pPr>
    </w:p>
    <w:p w14:paraId="4A963581" w14:textId="77777777" w:rsidR="0073791E" w:rsidRPr="005530B4" w:rsidRDefault="0073791E" w:rsidP="0073791E">
      <w:pPr>
        <w:keepNext/>
        <w:jc w:val="center"/>
      </w:pPr>
    </w:p>
    <w:p w14:paraId="437C0243" w14:textId="0DEDD028" w:rsidR="00C47ED1" w:rsidRDefault="00C47ED1" w:rsidP="00C47ED1">
      <w:pPr>
        <w:pStyle w:val="1Nadpis"/>
      </w:pPr>
      <w:bookmarkStart w:id="61" w:name="_Toc103083508"/>
      <w:bookmarkEnd w:id="60"/>
      <w:r>
        <w:lastRenderedPageBreak/>
        <w:t>Implementácia aplikácie eVizita</w:t>
      </w:r>
      <w:bookmarkEnd w:id="61"/>
    </w:p>
    <w:p w14:paraId="77574407" w14:textId="7D0EAB19" w:rsidR="00C47ED1" w:rsidRDefault="00C47ED1" w:rsidP="00C47ED1">
      <w:pPr>
        <w:pStyle w:val="2Nadpis"/>
      </w:pPr>
      <w:bookmarkStart w:id="62" w:name="_Toc103083509"/>
      <w:r>
        <w:t>Prototyp</w:t>
      </w:r>
      <w:bookmarkEnd w:id="62"/>
    </w:p>
    <w:p w14:paraId="36C6DB37" w14:textId="77777777" w:rsidR="00C47ED1" w:rsidRPr="00C47ED1" w:rsidRDefault="00C47ED1" w:rsidP="00C47ED1"/>
    <w:p w14:paraId="03530D90" w14:textId="55815765" w:rsidR="00C47ED1" w:rsidRDefault="00C47ED1" w:rsidP="00C47ED1">
      <w:pPr>
        <w:pStyle w:val="2Nadpis"/>
      </w:pPr>
      <w:bookmarkStart w:id="63" w:name="_Toc103083510"/>
      <w:r>
        <w:t>Finálna verzia</w:t>
      </w:r>
      <w:bookmarkEnd w:id="63"/>
    </w:p>
    <w:p w14:paraId="5E02A11F" w14:textId="110FEA91" w:rsidR="00C47ED1" w:rsidRDefault="00C47ED1" w:rsidP="00C47ED1">
      <w:pPr>
        <w:pStyle w:val="1Nadpis"/>
      </w:pPr>
      <w:bookmarkStart w:id="64" w:name="_Toc103083511"/>
      <w:r>
        <w:lastRenderedPageBreak/>
        <w:t>Testovanie</w:t>
      </w:r>
      <w:bookmarkEnd w:id="64"/>
    </w:p>
    <w:p w14:paraId="2AA6837C" w14:textId="3B66358D" w:rsidR="00C47ED1" w:rsidRDefault="00C47ED1" w:rsidP="00C47ED1">
      <w:pPr>
        <w:pStyle w:val="2Nadpis"/>
      </w:pPr>
      <w:bookmarkStart w:id="65" w:name="_Toc103083512"/>
      <w:r>
        <w:t>Priebeh testovania</w:t>
      </w:r>
      <w:bookmarkEnd w:id="65"/>
    </w:p>
    <w:p w14:paraId="5B212B80" w14:textId="77777777" w:rsidR="00C47ED1" w:rsidRPr="00C47ED1" w:rsidRDefault="00C47ED1" w:rsidP="00C47ED1"/>
    <w:p w14:paraId="50EA7B60" w14:textId="228EC011" w:rsidR="00C47ED1" w:rsidRDefault="00C47ED1" w:rsidP="00C47ED1">
      <w:pPr>
        <w:pStyle w:val="2Nadpis"/>
      </w:pPr>
      <w:bookmarkStart w:id="66" w:name="_Toc103083513"/>
      <w:r>
        <w:t>Výsledky testovania</w:t>
      </w:r>
      <w:bookmarkEnd w:id="66"/>
    </w:p>
    <w:p w14:paraId="2BAB8C4D" w14:textId="4B9879D6" w:rsidR="00084EDD" w:rsidRDefault="00084EDD" w:rsidP="00281A87">
      <w:pPr>
        <w:pStyle w:val="1Nadpis"/>
        <w:numPr>
          <w:ilvl w:val="0"/>
          <w:numId w:val="0"/>
        </w:numPr>
        <w:ind w:left="357" w:hanging="357"/>
      </w:pPr>
      <w:bookmarkStart w:id="67" w:name="_Toc103083514"/>
      <w:r w:rsidRPr="00A829D8">
        <w:lastRenderedPageBreak/>
        <w:t>Záver</w:t>
      </w:r>
      <w:bookmarkEnd w:id="67"/>
    </w:p>
    <w:p w14:paraId="42EFD473" w14:textId="38F83EF3" w:rsidR="00802A19" w:rsidRDefault="00802A19" w:rsidP="00941801">
      <w:pPr>
        <w:pStyle w:val="1Nadpis"/>
        <w:numPr>
          <w:ilvl w:val="0"/>
          <w:numId w:val="0"/>
        </w:numPr>
        <w:ind w:left="357" w:hanging="357"/>
      </w:pPr>
      <w:bookmarkStart w:id="68" w:name="_Toc103083515"/>
      <w:r w:rsidRPr="00A829D8">
        <w:lastRenderedPageBreak/>
        <w:t>Zoznam použitej literatúry</w:t>
      </w:r>
      <w:bookmarkEnd w:id="68"/>
    </w:p>
    <w:p w14:paraId="67C83732" w14:textId="311209CB" w:rsidR="003E7893" w:rsidRDefault="00FE2043" w:rsidP="000F3512">
      <w:pPr>
        <w:pStyle w:val="ListParagraph"/>
        <w:numPr>
          <w:ilvl w:val="0"/>
          <w:numId w:val="16"/>
        </w:numPr>
        <w:ind w:left="709" w:hanging="633"/>
        <w:jc w:val="both"/>
      </w:pPr>
      <w:bookmarkStart w:id="69" w:name="_Ref99919284"/>
      <w:r>
        <w:t xml:space="preserve">TIRPÁKOVÁ, Libuša - SOVÁRIOVÁ SOÓSOVÁ, Mária: Ošetrovateľské techniky. </w:t>
      </w:r>
      <w:r w:rsidR="001E6092">
        <w:t>Košice: Univerzita Pavla Jozefa Šafárika v Košiciach, 2016. ISBN 978-8152-441-7.</w:t>
      </w:r>
      <w:bookmarkEnd w:id="69"/>
    </w:p>
    <w:p w14:paraId="671145E3" w14:textId="27A5A1A8" w:rsidR="00137800" w:rsidRPr="00137800" w:rsidRDefault="00896E5E" w:rsidP="000F3512">
      <w:pPr>
        <w:pStyle w:val="ListParagraph"/>
        <w:numPr>
          <w:ilvl w:val="0"/>
          <w:numId w:val="16"/>
        </w:numPr>
        <w:ind w:left="709" w:hanging="633"/>
        <w:jc w:val="both"/>
      </w:pPr>
      <w:bookmarkStart w:id="70" w:name="_Ref99919330"/>
      <w:r>
        <w:t>Zákon č. 576/2004 Z.z. o zdravotnej starostlivosti, službách súvisiacich s poskytovaním zdravotnej starostlivosti a o zmene a doplnení niektorých zákonov</w:t>
      </w:r>
      <w:bookmarkEnd w:id="70"/>
    </w:p>
    <w:p w14:paraId="193C3EE1" w14:textId="7852BC60" w:rsidR="003C6ED2" w:rsidRPr="003C6ED2" w:rsidRDefault="00137800" w:rsidP="000F3512">
      <w:pPr>
        <w:pStyle w:val="ListParagraph"/>
        <w:numPr>
          <w:ilvl w:val="0"/>
          <w:numId w:val="16"/>
        </w:numPr>
        <w:ind w:left="709" w:hanging="633"/>
        <w:jc w:val="both"/>
        <w:rPr>
          <w:rStyle w:val="Hyperlink"/>
          <w:color w:val="auto"/>
          <w:u w:val="none"/>
        </w:rPr>
      </w:pPr>
      <w:bookmarkStart w:id="71" w:name="_Ref99919341"/>
      <w:r>
        <w:t>MASARYK, Vladimír - LESŇÁKOVÁ, Anna: Vedenie zdravotnej dokumentácie v súlade s legislatívou.</w:t>
      </w:r>
      <w:r w:rsidR="00540207">
        <w:t xml:space="preserve"> </w:t>
      </w:r>
      <w:r w:rsidR="00540207" w:rsidRPr="00540207">
        <w:t>[online]. 201</w:t>
      </w:r>
      <w:r w:rsidR="00540207">
        <w:t>8</w:t>
      </w:r>
      <w:r w:rsidR="00540207" w:rsidRPr="00540207">
        <w:t xml:space="preserve"> [cit. </w:t>
      </w:r>
      <w:r w:rsidR="00F339BE">
        <w:t>3</w:t>
      </w:r>
      <w:r w:rsidR="00540207" w:rsidRPr="00540207">
        <w:t>.</w:t>
      </w:r>
      <w:r w:rsidR="00F339BE">
        <w:t>4</w:t>
      </w:r>
      <w:r w:rsidR="00540207" w:rsidRPr="00540207">
        <w:t xml:space="preserve">.2022]. Dostupné na internete: </w:t>
      </w:r>
      <w:hyperlink r:id="rId24" w:history="1">
        <w:r w:rsidR="00F339BE">
          <w:rPr>
            <w:rStyle w:val="Hyperlink"/>
          </w:rPr>
          <w:t>MASARIK, V. - LESŇÁKOVÁ, A. - VEDENIE ZDRAVOTNEJ DOKUMENTÁCIE V SÚLADE S LEGISLATÍVOU.pdf (vsdanubius.sk)</w:t>
        </w:r>
      </w:hyperlink>
      <w:bookmarkEnd w:id="71"/>
    </w:p>
    <w:p w14:paraId="25163E26" w14:textId="6B375D90" w:rsidR="006F0BD0" w:rsidRDefault="003E69A4" w:rsidP="000F3512">
      <w:pPr>
        <w:pStyle w:val="ListParagraph"/>
        <w:numPr>
          <w:ilvl w:val="0"/>
          <w:numId w:val="16"/>
        </w:numPr>
        <w:ind w:left="709" w:hanging="633"/>
        <w:jc w:val="both"/>
        <w:rPr>
          <w:rStyle w:val="Hyperlink"/>
          <w:color w:val="auto"/>
          <w:u w:val="none"/>
        </w:rPr>
      </w:pPr>
      <w:bookmarkStart w:id="72" w:name="_Ref100585500"/>
      <w:r>
        <w:rPr>
          <w:rStyle w:val="Hyperlink"/>
          <w:color w:val="auto"/>
          <w:u w:val="none"/>
        </w:rPr>
        <w:t>Health &amp;</w:t>
      </w:r>
      <w:r w:rsidR="008E6196">
        <w:rPr>
          <w:rStyle w:val="Hyperlink"/>
          <w:color w:val="auto"/>
          <w:u w:val="none"/>
        </w:rPr>
        <w:t xml:space="preserve"> Fitness AI Lab: Denník krvného tlaku. </w:t>
      </w:r>
      <w:r>
        <w:rPr>
          <w:rStyle w:val="Hyperlink"/>
          <w:color w:val="auto"/>
          <w:u w:val="none"/>
        </w:rPr>
        <w:t xml:space="preserve"> </w:t>
      </w:r>
      <w:r w:rsidR="008E6196">
        <w:rPr>
          <w:rStyle w:val="Hyperlink"/>
          <w:color w:val="auto"/>
          <w:u w:val="none"/>
        </w:rPr>
        <w:t xml:space="preserve">[online] in Google Play [citované 10.4.2022] dostupné na internete: </w:t>
      </w:r>
      <w:hyperlink r:id="rId25" w:history="1">
        <w:r w:rsidR="008E6196" w:rsidRPr="00967AFD">
          <w:rPr>
            <w:rStyle w:val="Hyperlink"/>
          </w:rPr>
          <w:t>https://play.google.com/store/apps/details?id=com.bluefish.bloodpressure&amp;gl=SK</w:t>
        </w:r>
      </w:hyperlink>
      <w:bookmarkEnd w:id="72"/>
      <w:r w:rsidR="008E6196">
        <w:rPr>
          <w:rStyle w:val="Hyperlink"/>
          <w:color w:val="auto"/>
          <w:u w:val="none"/>
        </w:rPr>
        <w:t xml:space="preserve"> </w:t>
      </w:r>
    </w:p>
    <w:p w14:paraId="460D47DC" w14:textId="73FF3D78" w:rsidR="008E6196" w:rsidRPr="001A5688" w:rsidRDefault="008E6196" w:rsidP="000F3512">
      <w:pPr>
        <w:pStyle w:val="ListParagraph"/>
        <w:numPr>
          <w:ilvl w:val="0"/>
          <w:numId w:val="16"/>
        </w:numPr>
        <w:ind w:left="709" w:hanging="633"/>
        <w:jc w:val="both"/>
        <w:rPr>
          <w:rStyle w:val="Hyperlink"/>
          <w:color w:val="auto"/>
          <w:u w:val="none"/>
        </w:rPr>
      </w:pPr>
      <w:bookmarkStart w:id="73" w:name="_Ref100585538"/>
      <w:r>
        <w:rPr>
          <w:rStyle w:val="Hyperlink"/>
          <w:color w:val="auto"/>
          <w:u w:val="none"/>
        </w:rPr>
        <w:t xml:space="preserve">Yerokhin Vladimir: Medical records. [online] in Google Play [citované 10.4.2022] dostupné na internete: </w:t>
      </w:r>
      <w:hyperlink r:id="rId26" w:history="1">
        <w:r w:rsidRPr="00967AFD">
          <w:rPr>
            <w:rStyle w:val="Hyperlink"/>
          </w:rPr>
          <w:t>https://play.google.com/store/apps/details?id=vladimir.yerokhin.medicalrecord</w:t>
        </w:r>
      </w:hyperlink>
      <w:bookmarkEnd w:id="73"/>
      <w:r>
        <w:rPr>
          <w:rStyle w:val="Hyperlink"/>
          <w:color w:val="auto"/>
          <w:u w:val="none"/>
        </w:rPr>
        <w:t xml:space="preserve"> </w:t>
      </w:r>
    </w:p>
    <w:p w14:paraId="6004D7D4" w14:textId="76A8891A" w:rsidR="001A5688" w:rsidRPr="001D1742" w:rsidRDefault="001A5688" w:rsidP="000F3512">
      <w:pPr>
        <w:pStyle w:val="ListParagraph"/>
        <w:numPr>
          <w:ilvl w:val="0"/>
          <w:numId w:val="16"/>
        </w:numPr>
        <w:ind w:left="709" w:hanging="633"/>
        <w:jc w:val="both"/>
        <w:rPr>
          <w:rStyle w:val="Hyperlink"/>
          <w:color w:val="auto"/>
          <w:u w:val="none"/>
        </w:rPr>
      </w:pPr>
      <w:bookmarkStart w:id="74" w:name="_Ref100585568"/>
      <w:r>
        <w:rPr>
          <w:rStyle w:val="Hyperlink"/>
          <w:color w:val="auto"/>
          <w:u w:val="none"/>
        </w:rPr>
        <w:t>MedClin</w:t>
      </w:r>
      <w:r w:rsidR="00A505B1">
        <w:rPr>
          <w:rStyle w:val="Hyperlink"/>
          <w:color w:val="auto"/>
          <w:u w:val="none"/>
        </w:rPr>
        <w:t xml:space="preserve">: Medical Records Clinic app. [online] in Google Play [citované 10.4.2022] dostupné na internete: </w:t>
      </w:r>
      <w:hyperlink r:id="rId27" w:history="1">
        <w:r w:rsidR="003E69A4" w:rsidRPr="00967AFD">
          <w:rPr>
            <w:rStyle w:val="Hyperlink"/>
          </w:rPr>
          <w:t>https://play.google.com/store/apps/details?id=com.cliniconline</w:t>
        </w:r>
      </w:hyperlink>
      <w:bookmarkEnd w:id="74"/>
    </w:p>
    <w:p w14:paraId="3AA0ADCC" w14:textId="3106147F" w:rsidR="001D1742" w:rsidRDefault="001D1742" w:rsidP="000F3512">
      <w:pPr>
        <w:pStyle w:val="ListParagraph"/>
        <w:numPr>
          <w:ilvl w:val="0"/>
          <w:numId w:val="16"/>
        </w:numPr>
        <w:ind w:left="709" w:hanging="633"/>
        <w:jc w:val="both"/>
        <w:rPr>
          <w:rStyle w:val="Hyperlink"/>
          <w:color w:val="auto"/>
          <w:u w:val="none"/>
        </w:rPr>
      </w:pPr>
      <w:bookmarkStart w:id="75" w:name="_Ref102472249"/>
      <w:r>
        <w:rPr>
          <w:rStyle w:val="Hyperlink"/>
          <w:color w:val="auto"/>
          <w:u w:val="none"/>
        </w:rPr>
        <w:t xml:space="preserve">SINGH, Satinder: </w:t>
      </w:r>
      <w:r w:rsidR="00CD6DE1">
        <w:rPr>
          <w:rStyle w:val="Hyperlink"/>
          <w:color w:val="auto"/>
          <w:u w:val="none"/>
        </w:rPr>
        <w:t>Native vs Hybrid vs Cross Platform – What to Choose in 2022?</w:t>
      </w:r>
      <w:r>
        <w:rPr>
          <w:rStyle w:val="Hyperlink"/>
          <w:color w:val="auto"/>
          <w:u w:val="none"/>
        </w:rPr>
        <w:t xml:space="preserve"> </w:t>
      </w:r>
      <w:r w:rsidR="00CD6DE1" w:rsidRPr="00540207">
        <w:t>[online]. 20</w:t>
      </w:r>
      <w:r w:rsidR="00CD6DE1">
        <w:t>21</w:t>
      </w:r>
      <w:r w:rsidR="00CD6DE1" w:rsidRPr="00540207">
        <w:t xml:space="preserve"> [cit. </w:t>
      </w:r>
      <w:r w:rsidR="00CD6DE1">
        <w:t>2</w:t>
      </w:r>
      <w:r w:rsidR="00CD6DE1" w:rsidRPr="00540207">
        <w:t>.</w:t>
      </w:r>
      <w:r w:rsidR="00CD6DE1">
        <w:t>5</w:t>
      </w:r>
      <w:r w:rsidR="00CD6DE1" w:rsidRPr="00540207">
        <w:t>.2022]. Dostupné na internete:</w:t>
      </w:r>
      <w:r w:rsidR="00CD6DE1">
        <w:t xml:space="preserve"> </w:t>
      </w:r>
      <w:hyperlink r:id="rId28" w:anchor="what-is-a-native-app" w:history="1">
        <w:r w:rsidR="00CD6DE1" w:rsidRPr="00A80068">
          <w:rPr>
            <w:rStyle w:val="Hyperlink"/>
          </w:rPr>
          <w:t>https://www.netsolutions.com/insights/native-vs-hybrid-vs-cross-platform/#what-is-a-native-app</w:t>
        </w:r>
      </w:hyperlink>
      <w:bookmarkEnd w:id="75"/>
      <w:r>
        <w:rPr>
          <w:rStyle w:val="Hyperlink"/>
          <w:color w:val="auto"/>
          <w:u w:val="none"/>
        </w:rPr>
        <w:t xml:space="preserve"> </w:t>
      </w:r>
    </w:p>
    <w:p w14:paraId="514D1D49" w14:textId="7A806B1F" w:rsidR="007131A1" w:rsidRDefault="007131A1" w:rsidP="000F3512">
      <w:pPr>
        <w:pStyle w:val="ListParagraph"/>
        <w:numPr>
          <w:ilvl w:val="0"/>
          <w:numId w:val="16"/>
        </w:numPr>
        <w:ind w:left="709" w:hanging="633"/>
        <w:jc w:val="both"/>
        <w:rPr>
          <w:rStyle w:val="Hyperlink"/>
          <w:color w:val="auto"/>
          <w:u w:val="none"/>
        </w:rPr>
      </w:pPr>
      <w:bookmarkStart w:id="76" w:name="_Ref102507398"/>
      <w:r>
        <w:rPr>
          <w:rStyle w:val="Hyperlink"/>
          <w:color w:val="auto"/>
          <w:u w:val="none"/>
        </w:rPr>
        <w:t xml:space="preserve">HAMED, Trafa </w:t>
      </w:r>
      <w:r w:rsidR="00954946">
        <w:rPr>
          <w:rStyle w:val="Hyperlink"/>
          <w:color w:val="auto"/>
          <w:u w:val="none"/>
        </w:rPr>
        <w:t>-</w:t>
      </w:r>
      <w:r>
        <w:rPr>
          <w:rStyle w:val="Hyperlink"/>
          <w:color w:val="auto"/>
          <w:u w:val="none"/>
        </w:rPr>
        <w:t xml:space="preserve"> DARA, Rozita: Intrusion Detection in Contemporary Environments. </w:t>
      </w:r>
      <w:r w:rsidR="00D77CAC">
        <w:rPr>
          <w:rStyle w:val="Hyperlink"/>
          <w:color w:val="auto"/>
          <w:u w:val="none"/>
        </w:rPr>
        <w:t>Guelph: University of Guelph, 2017. ISBN 978-012-803-929-8.</w:t>
      </w:r>
      <w:bookmarkEnd w:id="76"/>
    </w:p>
    <w:p w14:paraId="387E0362" w14:textId="6DECBD76" w:rsidR="000F3512" w:rsidRDefault="00DB509A" w:rsidP="000F3512">
      <w:pPr>
        <w:pStyle w:val="ListParagraph"/>
        <w:numPr>
          <w:ilvl w:val="0"/>
          <w:numId w:val="16"/>
        </w:numPr>
        <w:ind w:left="709" w:hanging="633"/>
        <w:jc w:val="both"/>
        <w:rPr>
          <w:rStyle w:val="Hyperlink"/>
          <w:color w:val="auto"/>
          <w:u w:val="none"/>
        </w:rPr>
      </w:pPr>
      <w:bookmarkStart w:id="77" w:name="_Ref102509829"/>
      <w:r w:rsidRPr="00DB509A">
        <w:rPr>
          <w:rStyle w:val="Hyperlink"/>
          <w:color w:val="auto"/>
          <w:u w:val="none"/>
        </w:rPr>
        <w:t>StatCounter Global Stats</w:t>
      </w:r>
      <w:r w:rsidR="002431CA">
        <w:rPr>
          <w:rStyle w:val="Hyperlink"/>
          <w:color w:val="auto"/>
          <w:u w:val="none"/>
        </w:rPr>
        <w:t>:</w:t>
      </w:r>
      <w:r w:rsidRPr="00DB509A">
        <w:rPr>
          <w:rStyle w:val="Hyperlink"/>
          <w:color w:val="auto"/>
          <w:u w:val="none"/>
        </w:rPr>
        <w:t xml:space="preserve"> Mobile &amp; Tablet Operating System Market Share Worldwide | Statcounter Global Stats. [online]</w:t>
      </w:r>
      <w:r w:rsidR="002431CA">
        <w:rPr>
          <w:rStyle w:val="Hyperlink"/>
          <w:color w:val="auto"/>
          <w:u w:val="none"/>
        </w:rPr>
        <w:t>.</w:t>
      </w:r>
      <w:r>
        <w:rPr>
          <w:rStyle w:val="Hyperlink"/>
          <w:color w:val="auto"/>
          <w:u w:val="none"/>
        </w:rPr>
        <w:t xml:space="preserve"> </w:t>
      </w:r>
      <w:r w:rsidRPr="00DB509A">
        <w:rPr>
          <w:rStyle w:val="Hyperlink"/>
          <w:color w:val="auto"/>
          <w:u w:val="none"/>
        </w:rPr>
        <w:t>2022</w:t>
      </w:r>
      <w:r>
        <w:rPr>
          <w:rStyle w:val="Hyperlink"/>
          <w:color w:val="auto"/>
          <w:u w:val="none"/>
        </w:rPr>
        <w:t xml:space="preserve"> </w:t>
      </w:r>
      <w:r w:rsidRPr="00DB509A">
        <w:rPr>
          <w:rStyle w:val="Hyperlink"/>
          <w:color w:val="auto"/>
          <w:u w:val="none"/>
        </w:rPr>
        <w:t>[</w:t>
      </w:r>
      <w:r>
        <w:rPr>
          <w:rStyle w:val="Hyperlink"/>
          <w:color w:val="auto"/>
          <w:u w:val="none"/>
        </w:rPr>
        <w:t>cit.</w:t>
      </w:r>
      <w:r w:rsidRPr="00DB509A">
        <w:rPr>
          <w:rStyle w:val="Hyperlink"/>
          <w:color w:val="auto"/>
          <w:u w:val="none"/>
        </w:rPr>
        <w:t xml:space="preserve"> </w:t>
      </w:r>
      <w:r>
        <w:rPr>
          <w:rStyle w:val="Hyperlink"/>
          <w:color w:val="auto"/>
          <w:u w:val="none"/>
        </w:rPr>
        <w:t>3.5.</w:t>
      </w:r>
      <w:r w:rsidRPr="00DB509A">
        <w:rPr>
          <w:rStyle w:val="Hyperlink"/>
          <w:color w:val="auto"/>
          <w:u w:val="none"/>
        </w:rPr>
        <w:t>2022].</w:t>
      </w:r>
      <w:r>
        <w:rPr>
          <w:rStyle w:val="Hyperlink"/>
          <w:color w:val="auto"/>
          <w:u w:val="none"/>
        </w:rPr>
        <w:t xml:space="preserve"> </w:t>
      </w:r>
      <w:r w:rsidRPr="00DB509A">
        <w:rPr>
          <w:rStyle w:val="Hyperlink"/>
          <w:color w:val="auto"/>
          <w:u w:val="none"/>
        </w:rPr>
        <w:t xml:space="preserve"> </w:t>
      </w:r>
      <w:r>
        <w:rPr>
          <w:rStyle w:val="Hyperlink"/>
          <w:color w:val="auto"/>
          <w:u w:val="none"/>
        </w:rPr>
        <w:t>Dostupné na internete</w:t>
      </w:r>
      <w:r w:rsidRPr="00DB509A">
        <w:rPr>
          <w:rStyle w:val="Hyperlink"/>
          <w:color w:val="auto"/>
          <w:u w:val="none"/>
        </w:rPr>
        <w:t xml:space="preserve">: </w:t>
      </w:r>
      <w:hyperlink r:id="rId29" w:anchor="monthly-201801-202201" w:history="1">
        <w:r w:rsidRPr="00D5136A">
          <w:rPr>
            <w:rStyle w:val="Hyperlink"/>
          </w:rPr>
          <w:t>https://gs.statcounter.com/os-market-share/mobile-tablet/worldwide/#monthly-201801-202201</w:t>
        </w:r>
      </w:hyperlink>
      <w:bookmarkEnd w:id="77"/>
    </w:p>
    <w:p w14:paraId="2658EF08" w14:textId="7F00B99B" w:rsidR="000F3512" w:rsidRDefault="000F3512" w:rsidP="000F3512">
      <w:pPr>
        <w:pStyle w:val="ListParagraph"/>
        <w:numPr>
          <w:ilvl w:val="0"/>
          <w:numId w:val="16"/>
        </w:numPr>
        <w:ind w:left="709" w:hanging="633"/>
        <w:jc w:val="both"/>
        <w:rPr>
          <w:rStyle w:val="Hyperlink"/>
          <w:color w:val="auto"/>
          <w:u w:val="none"/>
        </w:rPr>
      </w:pPr>
      <w:bookmarkStart w:id="78" w:name="_Ref102636354"/>
      <w:r>
        <w:rPr>
          <w:rStyle w:val="Hyperlink"/>
          <w:color w:val="auto"/>
          <w:u w:val="none"/>
        </w:rPr>
        <w:t>JAISWAL, Manishaben: Android the mobile operating system and architecture. In: International Journal of Creative Research Thou</w:t>
      </w:r>
      <w:r w:rsidR="00E769D2">
        <w:rPr>
          <w:rStyle w:val="Hyperlink"/>
          <w:color w:val="auto"/>
          <w:u w:val="none"/>
        </w:rPr>
        <w:t>ghts. Roč. 6, č.</w:t>
      </w:r>
      <w:r w:rsidR="003C399F">
        <w:rPr>
          <w:rStyle w:val="Hyperlink"/>
          <w:color w:val="auto"/>
          <w:u w:val="none"/>
        </w:rPr>
        <w:t xml:space="preserve"> </w:t>
      </w:r>
      <w:r w:rsidR="00E769D2">
        <w:rPr>
          <w:rStyle w:val="Hyperlink"/>
          <w:color w:val="auto"/>
          <w:u w:val="none"/>
        </w:rPr>
        <w:t>1 (2018), s.</w:t>
      </w:r>
      <w:r w:rsidR="007B32F4">
        <w:rPr>
          <w:rStyle w:val="Hyperlink"/>
          <w:color w:val="auto"/>
          <w:u w:val="none"/>
        </w:rPr>
        <w:t xml:space="preserve"> 514-515</w:t>
      </w:r>
      <w:r w:rsidR="00E769D2">
        <w:rPr>
          <w:rStyle w:val="Hyperlink"/>
          <w:color w:val="auto"/>
          <w:u w:val="none"/>
        </w:rPr>
        <w:t xml:space="preserve"> ISSN 2320-2882.</w:t>
      </w:r>
      <w:bookmarkEnd w:id="78"/>
      <w:r w:rsidR="00E769D2">
        <w:rPr>
          <w:rStyle w:val="Hyperlink"/>
          <w:color w:val="auto"/>
          <w:u w:val="none"/>
        </w:rPr>
        <w:t xml:space="preserve"> </w:t>
      </w:r>
    </w:p>
    <w:p w14:paraId="59DD6CF6" w14:textId="50C1B728" w:rsidR="00A11256" w:rsidRDefault="00976543" w:rsidP="000F3512">
      <w:pPr>
        <w:pStyle w:val="ListParagraph"/>
        <w:numPr>
          <w:ilvl w:val="0"/>
          <w:numId w:val="16"/>
        </w:numPr>
        <w:ind w:left="709" w:hanging="633"/>
        <w:jc w:val="both"/>
        <w:rPr>
          <w:rStyle w:val="Hyperlink"/>
          <w:color w:val="auto"/>
          <w:u w:val="none"/>
        </w:rPr>
      </w:pPr>
      <w:bookmarkStart w:id="79" w:name="_Ref102650136"/>
      <w:r>
        <w:rPr>
          <w:rStyle w:val="Hyperlink"/>
          <w:color w:val="auto"/>
          <w:u w:val="none"/>
        </w:rPr>
        <w:t xml:space="preserve">KNEZOVIĆ, Martin: Okienko do minulosti: História iOS. </w:t>
      </w:r>
      <w:r w:rsidRPr="00540207">
        <w:t xml:space="preserve">[online]. </w:t>
      </w:r>
      <w:r>
        <w:t>2019</w:t>
      </w:r>
      <w:r w:rsidRPr="00540207">
        <w:t xml:space="preserve"> [cit. </w:t>
      </w:r>
      <w:r>
        <w:t>5</w:t>
      </w:r>
      <w:r w:rsidRPr="00540207">
        <w:t>.</w:t>
      </w:r>
      <w:r>
        <w:t>5</w:t>
      </w:r>
      <w:r w:rsidRPr="00540207">
        <w:t>.2022]. Dostupné na internete:</w:t>
      </w:r>
      <w:r>
        <w:t xml:space="preserve"> </w:t>
      </w:r>
      <w:hyperlink r:id="rId30" w:history="1">
        <w:r w:rsidRPr="00D7074E">
          <w:rPr>
            <w:rStyle w:val="Hyperlink"/>
          </w:rPr>
          <w:t>https://www.macblog.sk/2019/okienko-do-minulosti-historia-ios/</w:t>
        </w:r>
      </w:hyperlink>
      <w:bookmarkEnd w:id="79"/>
      <w:r>
        <w:rPr>
          <w:rStyle w:val="Hyperlink"/>
          <w:color w:val="auto"/>
          <w:u w:val="none"/>
        </w:rPr>
        <w:t xml:space="preserve"> </w:t>
      </w:r>
    </w:p>
    <w:p w14:paraId="16944257" w14:textId="73E639FF" w:rsidR="00976543" w:rsidRPr="00A11256" w:rsidRDefault="00A11256" w:rsidP="00A11256">
      <w:pPr>
        <w:spacing w:line="259" w:lineRule="auto"/>
        <w:rPr>
          <w:rStyle w:val="Hyperlink"/>
          <w:color w:val="auto"/>
          <w:u w:val="none"/>
        </w:rPr>
      </w:pPr>
      <w:r>
        <w:rPr>
          <w:rStyle w:val="Hyperlink"/>
          <w:color w:val="auto"/>
          <w:u w:val="none"/>
        </w:rPr>
        <w:br w:type="page"/>
      </w:r>
    </w:p>
    <w:p w14:paraId="257CAEC0" w14:textId="3AA45648" w:rsidR="00E35010" w:rsidRDefault="00A11256" w:rsidP="000F3512">
      <w:pPr>
        <w:pStyle w:val="ListParagraph"/>
        <w:numPr>
          <w:ilvl w:val="0"/>
          <w:numId w:val="16"/>
        </w:numPr>
        <w:ind w:left="709" w:hanging="633"/>
        <w:jc w:val="both"/>
      </w:pPr>
      <w:bookmarkStart w:id="80" w:name="_Ref102651726"/>
      <w:r>
        <w:rPr>
          <w:rStyle w:val="Hyperlink"/>
          <w:color w:val="auto"/>
          <w:u w:val="none"/>
        </w:rPr>
        <w:lastRenderedPageBreak/>
        <w:t xml:space="preserve">ANWAR, Rami: Android vs iOS development: Whitch platform should I develop for first? </w:t>
      </w:r>
      <w:r w:rsidRPr="00540207">
        <w:t>[online]. 20</w:t>
      </w:r>
      <w:r>
        <w:t>20</w:t>
      </w:r>
      <w:r w:rsidRPr="00540207">
        <w:t xml:space="preserve"> [cit. </w:t>
      </w:r>
      <w:r>
        <w:t>5</w:t>
      </w:r>
      <w:r w:rsidRPr="00540207">
        <w:t>.</w:t>
      </w:r>
      <w:r>
        <w:t>5</w:t>
      </w:r>
      <w:r w:rsidRPr="00540207">
        <w:t>.2022]. Dostupné na internete:</w:t>
      </w:r>
      <w:r>
        <w:t xml:space="preserve"> </w:t>
      </w:r>
      <w:hyperlink r:id="rId31" w:anchor="so-which-platform-to-choose-first" w:history="1">
        <w:r w:rsidRPr="00D7074E">
          <w:rPr>
            <w:rStyle w:val="Hyperlink"/>
          </w:rPr>
          <w:t>https://easternpeak.com/blog/android-vs-ios-development-which-platform-first/#so-which-platform-to-choose-first</w:t>
        </w:r>
      </w:hyperlink>
      <w:bookmarkEnd w:id="80"/>
      <w:r>
        <w:t xml:space="preserve"> </w:t>
      </w:r>
    </w:p>
    <w:p w14:paraId="4D8ECC0A" w14:textId="27F4DC40" w:rsidR="004F5AC7" w:rsidRDefault="004F5AC7" w:rsidP="000F3512">
      <w:pPr>
        <w:pStyle w:val="ListParagraph"/>
        <w:numPr>
          <w:ilvl w:val="0"/>
          <w:numId w:val="16"/>
        </w:numPr>
        <w:ind w:left="709" w:hanging="633"/>
        <w:jc w:val="both"/>
      </w:pPr>
      <w:bookmarkStart w:id="81" w:name="_Ref102746994"/>
      <w:r>
        <w:rPr>
          <w:rStyle w:val="Hyperlink"/>
          <w:color w:val="auto"/>
          <w:u w:val="none"/>
        </w:rPr>
        <w:t xml:space="preserve">DESHPANDE, Chinmayee: The Best Guide to Know What Is React. </w:t>
      </w:r>
      <w:r w:rsidRPr="00540207">
        <w:t>[online]. 20</w:t>
      </w:r>
      <w:r>
        <w:t>21</w:t>
      </w:r>
      <w:r w:rsidRPr="00540207">
        <w:t xml:space="preserve"> [cit. </w:t>
      </w:r>
      <w:r>
        <w:t>6</w:t>
      </w:r>
      <w:r w:rsidRPr="00540207">
        <w:t>.</w:t>
      </w:r>
      <w:r>
        <w:t>5</w:t>
      </w:r>
      <w:r w:rsidRPr="00540207">
        <w:t>.2022]. Dostupné na internete:</w:t>
      </w:r>
      <w:r>
        <w:t xml:space="preserve"> </w:t>
      </w:r>
      <w:hyperlink r:id="rId32" w:history="1">
        <w:r w:rsidRPr="005A4965">
          <w:rPr>
            <w:rStyle w:val="Hyperlink"/>
          </w:rPr>
          <w:t>https://www.simplilearn.com/tutorials/reactjs-tutorial/what-is-reactjs</w:t>
        </w:r>
      </w:hyperlink>
      <w:bookmarkEnd w:id="81"/>
      <w:r>
        <w:t xml:space="preserve"> </w:t>
      </w:r>
    </w:p>
    <w:p w14:paraId="77B254FE" w14:textId="44F4A827" w:rsidR="004F5AC7" w:rsidRDefault="000C7D97" w:rsidP="000F3512">
      <w:pPr>
        <w:pStyle w:val="ListParagraph"/>
        <w:numPr>
          <w:ilvl w:val="0"/>
          <w:numId w:val="16"/>
        </w:numPr>
        <w:ind w:left="709" w:hanging="633"/>
        <w:jc w:val="both"/>
      </w:pPr>
      <w:bookmarkStart w:id="82" w:name="_Ref102759622"/>
      <w:r>
        <w:rPr>
          <w:rStyle w:val="Hyperlink"/>
          <w:color w:val="auto"/>
          <w:u w:val="none"/>
        </w:rPr>
        <w:t xml:space="preserve">DESHPANDE, Chinmayee: The Ultimate React Native Tutorial. </w:t>
      </w:r>
      <w:r w:rsidRPr="00540207">
        <w:t>[online]. 20</w:t>
      </w:r>
      <w:r>
        <w:t>22</w:t>
      </w:r>
      <w:r w:rsidRPr="00540207">
        <w:t xml:space="preserve"> [cit. </w:t>
      </w:r>
      <w:r>
        <w:t>6</w:t>
      </w:r>
      <w:r w:rsidRPr="00540207">
        <w:t>.</w:t>
      </w:r>
      <w:r>
        <w:t>5</w:t>
      </w:r>
      <w:r w:rsidRPr="00540207">
        <w:t>.2022]. Dostupné na internete:</w:t>
      </w:r>
      <w:r>
        <w:t xml:space="preserve"> </w:t>
      </w:r>
      <w:hyperlink r:id="rId33" w:history="1">
        <w:r w:rsidRPr="005A4965">
          <w:rPr>
            <w:rStyle w:val="Hyperlink"/>
          </w:rPr>
          <w:t>https://www.simplilearn.com/react-native-tutorial-article?referrer=search&amp;tag=React%20native</w:t>
        </w:r>
      </w:hyperlink>
      <w:bookmarkEnd w:id="82"/>
      <w:r>
        <w:t xml:space="preserve"> </w:t>
      </w:r>
    </w:p>
    <w:p w14:paraId="78E3CBE9" w14:textId="0D7D873E" w:rsidR="00954946" w:rsidRDefault="00954946" w:rsidP="00DA6EA3">
      <w:pPr>
        <w:pStyle w:val="ListParagraph"/>
        <w:numPr>
          <w:ilvl w:val="0"/>
          <w:numId w:val="16"/>
        </w:numPr>
        <w:ind w:left="709" w:hanging="633"/>
        <w:jc w:val="both"/>
        <w:rPr>
          <w:rStyle w:val="Hyperlink"/>
          <w:color w:val="auto"/>
          <w:u w:val="none"/>
        </w:rPr>
      </w:pPr>
      <w:bookmarkStart w:id="83" w:name="_Ref102847523"/>
      <w:r>
        <w:rPr>
          <w:rStyle w:val="Hyperlink"/>
          <w:color w:val="auto"/>
          <w:u w:val="none"/>
        </w:rPr>
        <w:t>PAUL, Akshat - NALWAYA, Abhishek: React Native for Mobile Development.</w:t>
      </w:r>
      <w:r w:rsidR="00033335">
        <w:rPr>
          <w:rStyle w:val="Hyperlink"/>
          <w:color w:val="auto"/>
          <w:u w:val="none"/>
        </w:rPr>
        <w:t xml:space="preserve"> </w:t>
      </w:r>
      <w:r w:rsidR="00DA6EA3" w:rsidRPr="00DA6EA3">
        <w:rPr>
          <w:rStyle w:val="Hyperlink"/>
          <w:color w:val="auto"/>
          <w:u w:val="none"/>
        </w:rPr>
        <w:t>Haryana</w:t>
      </w:r>
      <w:r w:rsidR="00DA6EA3">
        <w:rPr>
          <w:rStyle w:val="Hyperlink"/>
          <w:color w:val="auto"/>
          <w:u w:val="none"/>
        </w:rPr>
        <w:t xml:space="preserve">: </w:t>
      </w:r>
      <w:r w:rsidR="00DA6EA3" w:rsidRPr="00DA6EA3">
        <w:rPr>
          <w:rStyle w:val="Hyperlink"/>
          <w:color w:val="auto"/>
          <w:u w:val="none"/>
        </w:rPr>
        <w:t>Apress</w:t>
      </w:r>
      <w:r w:rsidR="00DA6EA3">
        <w:rPr>
          <w:rStyle w:val="Hyperlink"/>
          <w:color w:val="auto"/>
          <w:u w:val="none"/>
        </w:rPr>
        <w:t xml:space="preserve">, </w:t>
      </w:r>
      <w:r w:rsidR="00033335">
        <w:rPr>
          <w:rStyle w:val="Hyperlink"/>
          <w:color w:val="auto"/>
          <w:u w:val="none"/>
        </w:rPr>
        <w:t xml:space="preserve">2019. ISBN </w:t>
      </w:r>
      <w:r w:rsidR="00033335" w:rsidRPr="00033335">
        <w:rPr>
          <w:rStyle w:val="Hyperlink"/>
          <w:color w:val="auto"/>
          <w:u w:val="none"/>
        </w:rPr>
        <w:t>978-1-4842-4454-8</w:t>
      </w:r>
      <w:r w:rsidR="00033335">
        <w:rPr>
          <w:rStyle w:val="Hyperlink"/>
          <w:color w:val="auto"/>
          <w:u w:val="none"/>
        </w:rPr>
        <w:t>.</w:t>
      </w:r>
      <w:bookmarkEnd w:id="83"/>
    </w:p>
    <w:p w14:paraId="23BA15BD" w14:textId="4F59CA94" w:rsidR="008016E2" w:rsidRDefault="008016E2" w:rsidP="00DA6EA3">
      <w:pPr>
        <w:pStyle w:val="ListParagraph"/>
        <w:numPr>
          <w:ilvl w:val="0"/>
          <w:numId w:val="16"/>
        </w:numPr>
        <w:ind w:left="709" w:hanging="633"/>
        <w:jc w:val="both"/>
        <w:rPr>
          <w:rStyle w:val="Hyperlink"/>
          <w:color w:val="auto"/>
          <w:u w:val="none"/>
        </w:rPr>
      </w:pPr>
      <w:bookmarkStart w:id="84" w:name="_Ref102911547"/>
      <w:r>
        <w:rPr>
          <w:rStyle w:val="Hyperlink"/>
          <w:color w:val="auto"/>
          <w:u w:val="none"/>
        </w:rPr>
        <w:t>EISENMAN, Bonnie: Learning React Native</w:t>
      </w:r>
      <w:r w:rsidR="00633C2B">
        <w:rPr>
          <w:rStyle w:val="Hyperlink"/>
          <w:color w:val="auto"/>
          <w:u w:val="none"/>
        </w:rPr>
        <w:t xml:space="preserve">: </w:t>
      </w:r>
      <w:r w:rsidR="00633C2B" w:rsidRPr="00633C2B">
        <w:rPr>
          <w:rStyle w:val="Hyperlink"/>
          <w:color w:val="auto"/>
          <w:u w:val="none"/>
        </w:rPr>
        <w:t>Building Native Mobile Apps with JavaScript</w:t>
      </w:r>
      <w:r w:rsidR="00633C2B">
        <w:rPr>
          <w:rStyle w:val="Hyperlink"/>
          <w:color w:val="auto"/>
          <w:u w:val="none"/>
        </w:rPr>
        <w:t xml:space="preserve">. </w:t>
      </w:r>
      <w:r w:rsidR="00633C2B" w:rsidRPr="00633C2B">
        <w:rPr>
          <w:rStyle w:val="Hyperlink"/>
          <w:color w:val="auto"/>
          <w:u w:val="none"/>
        </w:rPr>
        <w:t>O'Reilly Media Inc., 201</w:t>
      </w:r>
      <w:r w:rsidR="001B71C8">
        <w:rPr>
          <w:rStyle w:val="Hyperlink"/>
          <w:color w:val="auto"/>
          <w:u w:val="none"/>
        </w:rPr>
        <w:t>6</w:t>
      </w:r>
      <w:r w:rsidR="00633C2B">
        <w:rPr>
          <w:rStyle w:val="Hyperlink"/>
          <w:color w:val="auto"/>
          <w:u w:val="none"/>
        </w:rPr>
        <w:t xml:space="preserve">. ISBN </w:t>
      </w:r>
      <w:r w:rsidR="00633C2B" w:rsidRPr="00633C2B">
        <w:rPr>
          <w:rStyle w:val="Hyperlink"/>
          <w:color w:val="auto"/>
          <w:u w:val="none"/>
        </w:rPr>
        <w:t>978-1-491-92900-1</w:t>
      </w:r>
      <w:r w:rsidR="00633C2B">
        <w:rPr>
          <w:rStyle w:val="Hyperlink"/>
          <w:color w:val="auto"/>
          <w:u w:val="none"/>
        </w:rPr>
        <w:t>.</w:t>
      </w:r>
      <w:bookmarkEnd w:id="84"/>
    </w:p>
    <w:p w14:paraId="42BD7E36" w14:textId="64D1A7A9" w:rsidR="005A157B" w:rsidRDefault="005A157B" w:rsidP="00DA6EA3">
      <w:pPr>
        <w:pStyle w:val="ListParagraph"/>
        <w:numPr>
          <w:ilvl w:val="0"/>
          <w:numId w:val="16"/>
        </w:numPr>
        <w:ind w:left="709" w:hanging="633"/>
        <w:jc w:val="both"/>
      </w:pPr>
      <w:bookmarkStart w:id="85" w:name="_Ref102983047"/>
      <w:r>
        <w:rPr>
          <w:rStyle w:val="Hyperlink"/>
          <w:color w:val="auto"/>
          <w:u w:val="none"/>
        </w:rPr>
        <w:t xml:space="preserve">PRADHAN, Sourabh: How to Create Effective User Personas. </w:t>
      </w:r>
      <w:r w:rsidRPr="00540207">
        <w:t>[online]. 20</w:t>
      </w:r>
      <w:r>
        <w:t>20</w:t>
      </w:r>
      <w:r w:rsidRPr="00540207">
        <w:t xml:space="preserve"> [cit. </w:t>
      </w:r>
      <w:r>
        <w:t>9</w:t>
      </w:r>
      <w:r w:rsidRPr="00540207">
        <w:t>.</w:t>
      </w:r>
      <w:r>
        <w:t>5</w:t>
      </w:r>
      <w:r w:rsidRPr="00540207">
        <w:t>.2022]. Dostupné na internete:</w:t>
      </w:r>
      <w:r>
        <w:t xml:space="preserve"> </w:t>
      </w:r>
      <w:hyperlink r:id="rId34" w:history="1">
        <w:r w:rsidRPr="00785D4B">
          <w:rPr>
            <w:rStyle w:val="Hyperlink"/>
          </w:rPr>
          <w:t>https://medium.com/agileinsider/how-to-create-effective-user-personas-9e383d166cf</w:t>
        </w:r>
      </w:hyperlink>
      <w:bookmarkEnd w:id="85"/>
      <w:r>
        <w:t xml:space="preserve"> </w:t>
      </w:r>
    </w:p>
    <w:p w14:paraId="5A19F71A" w14:textId="7D3CBBD2" w:rsidR="003A0AF4" w:rsidRDefault="003A0AF4" w:rsidP="00146F75">
      <w:pPr>
        <w:pStyle w:val="ListParagraph"/>
        <w:numPr>
          <w:ilvl w:val="0"/>
          <w:numId w:val="16"/>
        </w:numPr>
        <w:spacing w:before="240"/>
        <w:ind w:left="709" w:hanging="633"/>
        <w:jc w:val="both"/>
        <w:rPr>
          <w:rStyle w:val="Hyperlink"/>
          <w:color w:val="auto"/>
          <w:u w:val="none"/>
        </w:rPr>
      </w:pPr>
      <w:bookmarkStart w:id="86" w:name="_Ref103167472"/>
      <w:bookmarkStart w:id="87" w:name="_Hlk103284348"/>
      <w:r>
        <w:rPr>
          <w:rStyle w:val="Hyperlink"/>
          <w:color w:val="auto"/>
          <w:u w:val="none"/>
        </w:rPr>
        <w:t xml:space="preserve">WIERUCH, Robin: The Road to React with Firebase. </w:t>
      </w:r>
      <w:r w:rsidR="00B4505A" w:rsidRPr="00B4505A">
        <w:rPr>
          <w:rStyle w:val="Hyperlink"/>
          <w:color w:val="auto"/>
          <w:u w:val="none"/>
        </w:rPr>
        <w:t xml:space="preserve">Self-published, </w:t>
      </w:r>
      <w:r w:rsidR="00EE69F5" w:rsidRPr="00B4505A">
        <w:rPr>
          <w:rStyle w:val="Hyperlink"/>
          <w:color w:val="auto"/>
          <w:u w:val="none"/>
        </w:rPr>
        <w:t>2019.</w:t>
      </w:r>
      <w:r w:rsidR="00B4505A">
        <w:rPr>
          <w:rStyle w:val="Hyperlink"/>
          <w:color w:val="auto"/>
          <w:u w:val="none"/>
        </w:rPr>
        <w:t xml:space="preserve"> </w:t>
      </w:r>
      <w:r w:rsidRPr="00B4505A">
        <w:rPr>
          <w:rStyle w:val="Hyperlink"/>
          <w:color w:val="auto"/>
          <w:u w:val="none"/>
        </w:rPr>
        <w:t xml:space="preserve">ISBN </w:t>
      </w:r>
      <w:r w:rsidR="006547F3" w:rsidRPr="00B4505A">
        <w:rPr>
          <w:rStyle w:val="Hyperlink"/>
          <w:color w:val="auto"/>
          <w:u w:val="none"/>
        </w:rPr>
        <w:t>978</w:t>
      </w:r>
      <w:r w:rsidR="00B4505A" w:rsidRPr="00B4505A">
        <w:rPr>
          <w:rStyle w:val="Hyperlink"/>
          <w:color w:val="auto"/>
          <w:u w:val="none"/>
        </w:rPr>
        <w:t>-</w:t>
      </w:r>
      <w:r w:rsidR="006547F3" w:rsidRPr="00B4505A">
        <w:rPr>
          <w:rStyle w:val="Hyperlink"/>
          <w:color w:val="auto"/>
          <w:u w:val="none"/>
        </w:rPr>
        <w:t>1795010894</w:t>
      </w:r>
      <w:r w:rsidRPr="00B4505A">
        <w:rPr>
          <w:rStyle w:val="Hyperlink"/>
          <w:color w:val="auto"/>
          <w:u w:val="none"/>
        </w:rPr>
        <w:t>.</w:t>
      </w:r>
      <w:bookmarkEnd w:id="86"/>
    </w:p>
    <w:p w14:paraId="1DFE5835" w14:textId="0FDF751D" w:rsidR="00B4505A" w:rsidRPr="00B4505A" w:rsidRDefault="00B4505A" w:rsidP="00146F75">
      <w:pPr>
        <w:pStyle w:val="ListParagraph"/>
        <w:numPr>
          <w:ilvl w:val="0"/>
          <w:numId w:val="16"/>
        </w:numPr>
        <w:spacing w:before="240"/>
        <w:ind w:left="709" w:hanging="633"/>
        <w:jc w:val="both"/>
        <w:rPr>
          <w:rStyle w:val="Hyperlink"/>
          <w:color w:val="auto"/>
          <w:u w:val="none"/>
        </w:rPr>
      </w:pPr>
      <w:bookmarkStart w:id="88" w:name="_Ref103167486"/>
      <w:r>
        <w:rPr>
          <w:rStyle w:val="Hyperlink"/>
          <w:color w:val="auto"/>
          <w:u w:val="none"/>
        </w:rPr>
        <w:t xml:space="preserve">MORONEY, Laurence: The Definitive Guide to Firebase. </w:t>
      </w:r>
      <w:r w:rsidR="00146F75">
        <w:rPr>
          <w:rStyle w:val="Hyperlink"/>
          <w:color w:val="auto"/>
          <w:u w:val="none"/>
        </w:rPr>
        <w:t xml:space="preserve">Seattle: </w:t>
      </w:r>
      <w:r w:rsidR="004B1D49" w:rsidRPr="004B1D49">
        <w:rPr>
          <w:rStyle w:val="Hyperlink"/>
          <w:color w:val="auto"/>
          <w:u w:val="none"/>
        </w:rPr>
        <w:t xml:space="preserve">Apress </w:t>
      </w:r>
      <w:r>
        <w:rPr>
          <w:rStyle w:val="Hyperlink"/>
          <w:color w:val="auto"/>
          <w:u w:val="none"/>
        </w:rPr>
        <w:t xml:space="preserve">2017. ISBN </w:t>
      </w:r>
      <w:r w:rsidRPr="00B4505A">
        <w:rPr>
          <w:rStyle w:val="Hyperlink"/>
          <w:color w:val="auto"/>
          <w:u w:val="none"/>
        </w:rPr>
        <w:t>978-1-4842-2943-9</w:t>
      </w:r>
      <w:r w:rsidR="00146F75">
        <w:rPr>
          <w:rStyle w:val="Hyperlink"/>
          <w:color w:val="auto"/>
          <w:u w:val="none"/>
        </w:rPr>
        <w:t>.</w:t>
      </w:r>
      <w:bookmarkEnd w:id="88"/>
    </w:p>
    <w:p w14:paraId="25842472" w14:textId="188CF385" w:rsidR="00084EDD" w:rsidRPr="00A829D8" w:rsidRDefault="00084EDD" w:rsidP="00084EDD">
      <w:pPr>
        <w:pStyle w:val="1Nadpis"/>
        <w:numPr>
          <w:ilvl w:val="0"/>
          <w:numId w:val="0"/>
        </w:numPr>
        <w:ind w:left="360" w:hanging="360"/>
      </w:pPr>
      <w:bookmarkStart w:id="89" w:name="_Toc103083516"/>
      <w:bookmarkEnd w:id="87"/>
      <w:r w:rsidRPr="00A829D8">
        <w:lastRenderedPageBreak/>
        <w:t>Prílohy</w:t>
      </w:r>
      <w:bookmarkEnd w:id="89"/>
    </w:p>
    <w:p w14:paraId="5976F65D" w14:textId="77777777" w:rsidR="00084EDD" w:rsidRPr="00A829D8" w:rsidRDefault="00084EDD" w:rsidP="00084EDD">
      <w:pPr>
        <w:jc w:val="both"/>
      </w:pPr>
      <w:r w:rsidRPr="00A829D8">
        <w:t>Príloha A:</w:t>
      </w:r>
      <w:r w:rsidRPr="00A829D8">
        <w:tab/>
        <w:t>CD médium – diplomová práca v elektronickej podobe, prílohy v elektronickej podobe.</w:t>
      </w:r>
      <w:r w:rsidR="00980C3D" w:rsidRPr="00A829D8">
        <w:t xml:space="preserve"> CD je spravidla grafické s logom univerzity a fakulty. Pozri </w:t>
      </w:r>
      <w:r w:rsidR="00886638" w:rsidRPr="00A829D8">
        <w:t>. Tieto CD robia v Univerzitnej knižnici TUKE.</w:t>
      </w:r>
    </w:p>
    <w:p w14:paraId="43D63C87" w14:textId="77777777" w:rsidR="00084EDD" w:rsidRPr="00A829D8" w:rsidRDefault="00084EDD" w:rsidP="00084EDD">
      <w:pPr>
        <w:jc w:val="both"/>
      </w:pPr>
      <w:r w:rsidRPr="00A829D8">
        <w:t>Príloha B:</w:t>
      </w:r>
      <w:r w:rsidRPr="00A829D8">
        <w:tab/>
        <w:t>Používateľská príručka</w:t>
      </w:r>
    </w:p>
    <w:p w14:paraId="0CDCF2B8" w14:textId="77777777" w:rsidR="00084EDD" w:rsidRPr="00A829D8" w:rsidRDefault="00084EDD" w:rsidP="00084EDD">
      <w:pPr>
        <w:jc w:val="both"/>
      </w:pPr>
      <w:r w:rsidRPr="00A829D8">
        <w:t>Príloha C:</w:t>
      </w:r>
      <w:r w:rsidRPr="00A829D8">
        <w:tab/>
        <w:t>Systémová príručka</w:t>
      </w:r>
    </w:p>
    <w:p w14:paraId="135830FF" w14:textId="77777777" w:rsidR="00084EDD" w:rsidRPr="00A829D8" w:rsidRDefault="00084EDD" w:rsidP="00084EDD">
      <w:pPr>
        <w:jc w:val="both"/>
      </w:pPr>
    </w:p>
    <w:p w14:paraId="395C6A4C" w14:textId="77777777" w:rsidR="00084EDD" w:rsidRPr="00A829D8" w:rsidRDefault="00084EDD" w:rsidP="00084EDD">
      <w:pPr>
        <w:jc w:val="both"/>
      </w:pPr>
      <w:r w:rsidRPr="00A829D8">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2966C046" w14:textId="77777777" w:rsidR="00084EDD" w:rsidRPr="00A829D8" w:rsidRDefault="00084EDD" w:rsidP="00084EDD">
      <w:pPr>
        <w:jc w:val="both"/>
      </w:pPr>
      <w:r w:rsidRPr="00A829D8">
        <w:t>Každá príloha začína na novej strane a je označená samostatným písmenom (Príloha A, Príloha B, ...). Číslovanie strán príloh nadväzuje na číslovanie strán v hlavnom texte.</w:t>
      </w:r>
    </w:p>
    <w:p w14:paraId="65EB0F06" w14:textId="77777777" w:rsidR="00084EDD" w:rsidRPr="00A829D8" w:rsidRDefault="00165FBF" w:rsidP="00B10708">
      <w:pPr>
        <w:jc w:val="center"/>
      </w:pPr>
      <w:r>
        <w:rPr>
          <w:noProof/>
          <w:lang w:eastAsia="sk-SK"/>
        </w:rPr>
        <w:drawing>
          <wp:inline distT="0" distB="0" distL="0" distR="0" wp14:anchorId="3B954E94" wp14:editId="69F45F07">
            <wp:extent cx="3786473" cy="3559810"/>
            <wp:effectExtent l="0" t="0" r="5080" b="254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dizajnTUKE.PNG"/>
                    <pic:cNvPicPr/>
                  </pic:nvPicPr>
                  <pic:blipFill>
                    <a:blip r:embed="rId35">
                      <a:extLst>
                        <a:ext uri="{28A0092B-C50C-407E-A947-70E740481C1C}">
                          <a14:useLocalDpi xmlns:a14="http://schemas.microsoft.com/office/drawing/2010/main" val="0"/>
                        </a:ext>
                      </a:extLst>
                    </a:blip>
                    <a:stretch>
                      <a:fillRect/>
                    </a:stretch>
                  </pic:blipFill>
                  <pic:spPr>
                    <a:xfrm>
                      <a:off x="0" y="0"/>
                      <a:ext cx="3797826" cy="3570483"/>
                    </a:xfrm>
                    <a:prstGeom prst="rect">
                      <a:avLst/>
                    </a:prstGeom>
                  </pic:spPr>
                </pic:pic>
              </a:graphicData>
            </a:graphic>
          </wp:inline>
        </w:drawing>
      </w:r>
    </w:p>
    <w:p w14:paraId="05AC51F8" w14:textId="60D7C193" w:rsidR="005812F6" w:rsidRPr="00A829D8" w:rsidRDefault="00980C3D" w:rsidP="00980C3D">
      <w:pPr>
        <w:pStyle w:val="Caption"/>
      </w:pPr>
      <w:bookmarkStart w:id="90" w:name="_Toc103083523"/>
      <w:r w:rsidRPr="00A829D8">
        <w:t xml:space="preserve">Obr. </w:t>
      </w:r>
      <w:fldSimple w:instr=" SEQ Obr. \* ARABIC ">
        <w:r w:rsidR="00E6355C">
          <w:rPr>
            <w:noProof/>
          </w:rPr>
          <w:t>7</w:t>
        </w:r>
      </w:fldSimple>
      <w:r w:rsidRPr="00A829D8">
        <w:t xml:space="preserve"> Obrázok grafického CD média</w:t>
      </w:r>
      <w:bookmarkEnd w:id="90"/>
    </w:p>
    <w:sectPr w:rsidR="005812F6" w:rsidRPr="00A829D8" w:rsidSect="00764113">
      <w:headerReference w:type="default" r:id="rId36"/>
      <w:footerReference w:type="default" r:id="rId3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466C3" w14:textId="77777777" w:rsidR="00C55303" w:rsidRDefault="00C55303" w:rsidP="00DB0F9F">
      <w:pPr>
        <w:spacing w:after="0" w:line="240" w:lineRule="auto"/>
      </w:pPr>
      <w:r>
        <w:separator/>
      </w:r>
    </w:p>
  </w:endnote>
  <w:endnote w:type="continuationSeparator" w:id="0">
    <w:p w14:paraId="01971D42" w14:textId="77777777" w:rsidR="00C55303" w:rsidRDefault="00C55303"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253"/>
      <w:docPartObj>
        <w:docPartGallery w:val="Page Numbers (Bottom of Page)"/>
        <w:docPartUnique/>
      </w:docPartObj>
    </w:sdtPr>
    <w:sdtEndPr/>
    <w:sdtContent>
      <w:p w14:paraId="77A7A4C3" w14:textId="77777777" w:rsidR="003E1412" w:rsidRDefault="003E1412">
        <w:pPr>
          <w:pStyle w:val="Footer"/>
          <w:jc w:val="center"/>
        </w:pPr>
        <w:r>
          <w:rPr>
            <w:noProof/>
            <w:lang w:eastAsia="sk-SK"/>
          </w:rPr>
          <mc:AlternateContent>
            <mc:Choice Requires="wps">
              <w:drawing>
                <wp:anchor distT="0" distB="0" distL="114300" distR="114300" simplePos="0" relativeHeight="251661312" behindDoc="0" locked="0" layoutInCell="1" allowOverlap="1" wp14:anchorId="105E556C" wp14:editId="0DFFC3F0">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9B770"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" strokecolor="black [3200]" strokeweight=".5pt">
                  <v:stroke joinstyle="miter"/>
                  <w10:wrap anchorx="margin" anchory="page"/>
                </v:line>
              </w:pict>
            </mc:Fallback>
          </mc:AlternateContent>
        </w:r>
        <w:r>
          <w:fldChar w:fldCharType="begin"/>
        </w:r>
        <w:r>
          <w:instrText>PAGE   \* MERGEFORMAT</w:instrText>
        </w:r>
        <w:r>
          <w:fldChar w:fldCharType="separate"/>
        </w:r>
        <w:r w:rsidR="004066F5">
          <w:rPr>
            <w:noProof/>
          </w:rPr>
          <w:t>2</w:t>
        </w:r>
        <w:r w:rsidR="004066F5">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D3FC1" w14:textId="77777777" w:rsidR="00C55303" w:rsidRDefault="00C55303" w:rsidP="00DB0F9F">
      <w:pPr>
        <w:spacing w:after="0" w:line="240" w:lineRule="auto"/>
      </w:pPr>
      <w:r>
        <w:separator/>
      </w:r>
    </w:p>
  </w:footnote>
  <w:footnote w:type="continuationSeparator" w:id="0">
    <w:p w14:paraId="45D18121" w14:textId="77777777" w:rsidR="00C55303" w:rsidRDefault="00C55303"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A8DF" w14:textId="182857B6" w:rsidR="003E1412" w:rsidRDefault="003E1412">
    <w:pPr>
      <w:pStyle w:val="Header"/>
    </w:pPr>
    <w:r>
      <w:rPr>
        <w:noProof/>
        <w:lang w:eastAsia="sk-SK"/>
      </w:rPr>
      <mc:AlternateContent>
        <mc:Choice Requires="wps">
          <w:drawing>
            <wp:anchor distT="0" distB="0" distL="114300" distR="114300" simplePos="0" relativeHeight="251659264" behindDoc="0" locked="0" layoutInCell="1" allowOverlap="1" wp14:anchorId="288F3CAD" wp14:editId="1A177132">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BB06"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" strokecolor="black [3200]" strokeweight=".5pt">
              <v:stroke joinstyle="miter"/>
              <w10:wrap anchorx="margin" anchory="page"/>
            </v:line>
          </w:pict>
        </mc:Fallback>
      </mc:AlternateContent>
    </w:r>
    <w:r w:rsidR="00FB74A1">
      <w:t>FEI</w:t>
    </w:r>
    <w:r>
      <w:ptab w:relativeTo="margin" w:alignment="center" w:leader="none"/>
    </w:r>
    <w:r>
      <w:ptab w:relativeTo="margin" w:alignment="right" w:leader="none"/>
    </w:r>
    <w:r w:rsidR="00FB74A1">
      <w:t>KKUI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243E48"/>
    <w:multiLevelType w:val="hybridMultilevel"/>
    <w:tmpl w:val="8CCE297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03BB5678"/>
    <w:multiLevelType w:val="hybridMultilevel"/>
    <w:tmpl w:val="1B38AD24"/>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7B600E5"/>
    <w:multiLevelType w:val="hybridMultilevel"/>
    <w:tmpl w:val="0D7CA76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844464A"/>
    <w:multiLevelType w:val="hybridMultilevel"/>
    <w:tmpl w:val="A712F6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89F64D2"/>
    <w:multiLevelType w:val="hybridMultilevel"/>
    <w:tmpl w:val="D420584E"/>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275" w:hanging="360"/>
      </w:pPr>
    </w:lvl>
    <w:lvl w:ilvl="2" w:tplc="041B001B" w:tentative="1">
      <w:start w:val="1"/>
      <w:numFmt w:val="lowerRoman"/>
      <w:lvlText w:val="%3."/>
      <w:lvlJc w:val="right"/>
      <w:pPr>
        <w:ind w:left="1995" w:hanging="180"/>
      </w:pPr>
    </w:lvl>
    <w:lvl w:ilvl="3" w:tplc="041B000F" w:tentative="1">
      <w:start w:val="1"/>
      <w:numFmt w:val="decimal"/>
      <w:lvlText w:val="%4."/>
      <w:lvlJc w:val="left"/>
      <w:pPr>
        <w:ind w:left="2715" w:hanging="360"/>
      </w:pPr>
    </w:lvl>
    <w:lvl w:ilvl="4" w:tplc="041B0019" w:tentative="1">
      <w:start w:val="1"/>
      <w:numFmt w:val="lowerLetter"/>
      <w:lvlText w:val="%5."/>
      <w:lvlJc w:val="left"/>
      <w:pPr>
        <w:ind w:left="3435" w:hanging="360"/>
      </w:pPr>
    </w:lvl>
    <w:lvl w:ilvl="5" w:tplc="041B001B" w:tentative="1">
      <w:start w:val="1"/>
      <w:numFmt w:val="lowerRoman"/>
      <w:lvlText w:val="%6."/>
      <w:lvlJc w:val="right"/>
      <w:pPr>
        <w:ind w:left="4155" w:hanging="180"/>
      </w:pPr>
    </w:lvl>
    <w:lvl w:ilvl="6" w:tplc="041B000F" w:tentative="1">
      <w:start w:val="1"/>
      <w:numFmt w:val="decimal"/>
      <w:lvlText w:val="%7."/>
      <w:lvlJc w:val="left"/>
      <w:pPr>
        <w:ind w:left="4875" w:hanging="360"/>
      </w:pPr>
    </w:lvl>
    <w:lvl w:ilvl="7" w:tplc="041B0019" w:tentative="1">
      <w:start w:val="1"/>
      <w:numFmt w:val="lowerLetter"/>
      <w:lvlText w:val="%8."/>
      <w:lvlJc w:val="left"/>
      <w:pPr>
        <w:ind w:left="5595" w:hanging="360"/>
      </w:pPr>
    </w:lvl>
    <w:lvl w:ilvl="8" w:tplc="041B001B" w:tentative="1">
      <w:start w:val="1"/>
      <w:numFmt w:val="lowerRoman"/>
      <w:lvlText w:val="%9."/>
      <w:lvlJc w:val="right"/>
      <w:pPr>
        <w:ind w:left="6315" w:hanging="180"/>
      </w:pPr>
    </w:lvl>
  </w:abstractNum>
  <w:abstractNum w:abstractNumId="6" w15:restartNumberingAfterBreak="0">
    <w:nsid w:val="0B6F647A"/>
    <w:multiLevelType w:val="multilevel"/>
    <w:tmpl w:val="E12A88D8"/>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upperLetter"/>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0CD1517B"/>
    <w:multiLevelType w:val="hybridMultilevel"/>
    <w:tmpl w:val="6ABE78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0FF00A7A"/>
    <w:multiLevelType w:val="hybridMultilevel"/>
    <w:tmpl w:val="3C783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1A87AA3"/>
    <w:multiLevelType w:val="hybridMultilevel"/>
    <w:tmpl w:val="3190E8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8856870"/>
    <w:multiLevelType w:val="hybridMultilevel"/>
    <w:tmpl w:val="C4D0DF88"/>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1" w15:restartNumberingAfterBreak="0">
    <w:nsid w:val="1DEB6B05"/>
    <w:multiLevelType w:val="hybridMultilevel"/>
    <w:tmpl w:val="E5466D6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F59587B"/>
    <w:multiLevelType w:val="hybridMultilevel"/>
    <w:tmpl w:val="4DB459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3" w15:restartNumberingAfterBreak="0">
    <w:nsid w:val="31960E05"/>
    <w:multiLevelType w:val="hybridMultilevel"/>
    <w:tmpl w:val="2780B3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3B573B2"/>
    <w:multiLevelType w:val="hybridMultilevel"/>
    <w:tmpl w:val="AD62381C"/>
    <w:lvl w:ilvl="0" w:tplc="9F2858CA">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51067A4"/>
    <w:multiLevelType w:val="hybridMultilevel"/>
    <w:tmpl w:val="764CE180"/>
    <w:lvl w:ilvl="0" w:tplc="2B8E59CC">
      <w:numFmt w:val="bullet"/>
      <w:lvlText w:val="•"/>
      <w:lvlJc w:val="left"/>
      <w:pPr>
        <w:ind w:left="1425" w:hanging="705"/>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589762A"/>
    <w:multiLevelType w:val="hybridMultilevel"/>
    <w:tmpl w:val="EB3A9C2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66F75F6"/>
    <w:multiLevelType w:val="multilevel"/>
    <w:tmpl w:val="4C54833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7B974B2"/>
    <w:multiLevelType w:val="hybridMultilevel"/>
    <w:tmpl w:val="2BF484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81409B9"/>
    <w:multiLevelType w:val="hybridMultilevel"/>
    <w:tmpl w:val="52DC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957733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7679C7"/>
    <w:multiLevelType w:val="hybridMultilevel"/>
    <w:tmpl w:val="5CAE1A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3D676912"/>
    <w:multiLevelType w:val="hybridMultilevel"/>
    <w:tmpl w:val="4FCA8C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3" w15:restartNumberingAfterBreak="0">
    <w:nsid w:val="40110015"/>
    <w:multiLevelType w:val="multilevel"/>
    <w:tmpl w:val="779AE7EE"/>
    <w:lvl w:ilvl="0">
      <w:start w:val="1"/>
      <w:numFmt w:val="decimal"/>
      <w:pStyle w:val="1Nadpis"/>
      <w:lvlText w:val="%1."/>
      <w:lvlJc w:val="left"/>
      <w:pPr>
        <w:ind w:left="360" w:hanging="360"/>
      </w:pPr>
    </w:lvl>
    <w:lvl w:ilvl="1">
      <w:start w:val="1"/>
      <w:numFmt w:val="decimal"/>
      <w:pStyle w:val="2Nadpis"/>
      <w:lvlText w:val="%1.%2."/>
      <w:lvlJc w:val="left"/>
      <w:pPr>
        <w:ind w:left="792" w:hanging="432"/>
      </w:p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7B5F44"/>
    <w:multiLevelType w:val="hybridMultilevel"/>
    <w:tmpl w:val="22767D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4872BF"/>
    <w:multiLevelType w:val="hybridMultilevel"/>
    <w:tmpl w:val="F05467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6" w15:restartNumberingAfterBreak="0">
    <w:nsid w:val="48B17A94"/>
    <w:multiLevelType w:val="hybridMultilevel"/>
    <w:tmpl w:val="AF74951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4934030B"/>
    <w:multiLevelType w:val="hybridMultilevel"/>
    <w:tmpl w:val="4468D5D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FFB1982"/>
    <w:multiLevelType w:val="multilevel"/>
    <w:tmpl w:val="4C54833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E808BF"/>
    <w:multiLevelType w:val="hybridMultilevel"/>
    <w:tmpl w:val="4C548338"/>
    <w:lvl w:ilvl="0" w:tplc="93A6F1F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5EDB2F68"/>
    <w:multiLevelType w:val="hybridMultilevel"/>
    <w:tmpl w:val="E968DA7C"/>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615843A3"/>
    <w:multiLevelType w:val="hybridMultilevel"/>
    <w:tmpl w:val="FE0825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565219C"/>
    <w:multiLevelType w:val="hybridMultilevel"/>
    <w:tmpl w:val="1EF61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E1B49E8"/>
    <w:multiLevelType w:val="hybridMultilevel"/>
    <w:tmpl w:val="27C64A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9075FDC"/>
    <w:multiLevelType w:val="hybridMultilevel"/>
    <w:tmpl w:val="7F5686F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793700AC"/>
    <w:multiLevelType w:val="hybridMultilevel"/>
    <w:tmpl w:val="D12894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D6D0287"/>
    <w:multiLevelType w:val="hybridMultilevel"/>
    <w:tmpl w:val="6A9A242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7" w15:restartNumberingAfterBreak="0">
    <w:nsid w:val="7F3F5D51"/>
    <w:multiLevelType w:val="hybridMultilevel"/>
    <w:tmpl w:val="9D6EF2F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num w:numId="1" w16cid:durableId="1538544035">
    <w:abstractNumId w:val="23"/>
  </w:num>
  <w:num w:numId="2" w16cid:durableId="646475031">
    <w:abstractNumId w:val="20"/>
  </w:num>
  <w:num w:numId="3" w16cid:durableId="293101369">
    <w:abstractNumId w:val="19"/>
  </w:num>
  <w:num w:numId="4" w16cid:durableId="889148542">
    <w:abstractNumId w:val="27"/>
  </w:num>
  <w:num w:numId="5" w16cid:durableId="401871051">
    <w:abstractNumId w:val="15"/>
  </w:num>
  <w:num w:numId="6" w16cid:durableId="374892417">
    <w:abstractNumId w:val="11"/>
  </w:num>
  <w:num w:numId="7" w16cid:durableId="1093815135">
    <w:abstractNumId w:val="2"/>
  </w:num>
  <w:num w:numId="8" w16cid:durableId="1717507690">
    <w:abstractNumId w:val="13"/>
  </w:num>
  <w:num w:numId="9" w16cid:durableId="870730868">
    <w:abstractNumId w:val="4"/>
  </w:num>
  <w:num w:numId="10" w16cid:durableId="1429080856">
    <w:abstractNumId w:val="5"/>
  </w:num>
  <w:num w:numId="11" w16cid:durableId="62727492">
    <w:abstractNumId w:val="31"/>
  </w:num>
  <w:num w:numId="12" w16cid:durableId="1116605323">
    <w:abstractNumId w:val="30"/>
  </w:num>
  <w:num w:numId="13" w16cid:durableId="311059368">
    <w:abstractNumId w:val="18"/>
  </w:num>
  <w:num w:numId="14" w16cid:durableId="859395033">
    <w:abstractNumId w:val="35"/>
  </w:num>
  <w:num w:numId="15" w16cid:durableId="1862898">
    <w:abstractNumId w:val="9"/>
  </w:num>
  <w:num w:numId="16" w16cid:durableId="1083334038">
    <w:abstractNumId w:val="29"/>
  </w:num>
  <w:num w:numId="17" w16cid:durableId="1473522578">
    <w:abstractNumId w:val="0"/>
  </w:num>
  <w:num w:numId="18" w16cid:durableId="1435712180">
    <w:abstractNumId w:val="33"/>
  </w:num>
  <w:num w:numId="19" w16cid:durableId="1810707006">
    <w:abstractNumId w:val="14"/>
  </w:num>
  <w:num w:numId="20" w16cid:durableId="513737332">
    <w:abstractNumId w:val="17"/>
  </w:num>
  <w:num w:numId="21" w16cid:durableId="1644239675">
    <w:abstractNumId w:val="22"/>
  </w:num>
  <w:num w:numId="22" w16cid:durableId="238364343">
    <w:abstractNumId w:val="25"/>
  </w:num>
  <w:num w:numId="23" w16cid:durableId="930744596">
    <w:abstractNumId w:val="37"/>
  </w:num>
  <w:num w:numId="24" w16cid:durableId="179708271">
    <w:abstractNumId w:val="12"/>
  </w:num>
  <w:num w:numId="25" w16cid:durableId="1297296635">
    <w:abstractNumId w:val="1"/>
  </w:num>
  <w:num w:numId="26" w16cid:durableId="771778842">
    <w:abstractNumId w:val="36"/>
  </w:num>
  <w:num w:numId="27" w16cid:durableId="820199646">
    <w:abstractNumId w:val="8"/>
  </w:num>
  <w:num w:numId="28" w16cid:durableId="968626955">
    <w:abstractNumId w:val="32"/>
  </w:num>
  <w:num w:numId="29" w16cid:durableId="886144086">
    <w:abstractNumId w:val="34"/>
  </w:num>
  <w:num w:numId="30" w16cid:durableId="1223756700">
    <w:abstractNumId w:val="3"/>
  </w:num>
  <w:num w:numId="31" w16cid:durableId="17855900">
    <w:abstractNumId w:val="10"/>
  </w:num>
  <w:num w:numId="32" w16cid:durableId="832455129">
    <w:abstractNumId w:val="16"/>
  </w:num>
  <w:num w:numId="33" w16cid:durableId="1557354021">
    <w:abstractNumId w:val="26"/>
  </w:num>
  <w:num w:numId="34" w16cid:durableId="403841376">
    <w:abstractNumId w:val="7"/>
  </w:num>
  <w:num w:numId="35" w16cid:durableId="201603656">
    <w:abstractNumId w:val="24"/>
  </w:num>
  <w:num w:numId="36" w16cid:durableId="739714248">
    <w:abstractNumId w:val="6"/>
  </w:num>
  <w:num w:numId="37" w16cid:durableId="1174954929">
    <w:abstractNumId w:val="21"/>
  </w:num>
  <w:num w:numId="38" w16cid:durableId="11271166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19"/>
    <w:rsid w:val="00000D6F"/>
    <w:rsid w:val="00002530"/>
    <w:rsid w:val="000039E4"/>
    <w:rsid w:val="000040E8"/>
    <w:rsid w:val="00010237"/>
    <w:rsid w:val="00010D9B"/>
    <w:rsid w:val="000228C6"/>
    <w:rsid w:val="0002327B"/>
    <w:rsid w:val="00023AF9"/>
    <w:rsid w:val="00027A3A"/>
    <w:rsid w:val="000310A8"/>
    <w:rsid w:val="00033335"/>
    <w:rsid w:val="000345FC"/>
    <w:rsid w:val="00041527"/>
    <w:rsid w:val="000428E5"/>
    <w:rsid w:val="00043808"/>
    <w:rsid w:val="00044538"/>
    <w:rsid w:val="00046622"/>
    <w:rsid w:val="00054E4C"/>
    <w:rsid w:val="000614A0"/>
    <w:rsid w:val="000742DE"/>
    <w:rsid w:val="00075FF0"/>
    <w:rsid w:val="0007615D"/>
    <w:rsid w:val="00077F00"/>
    <w:rsid w:val="000820FE"/>
    <w:rsid w:val="00084EDD"/>
    <w:rsid w:val="00085807"/>
    <w:rsid w:val="000872F8"/>
    <w:rsid w:val="000A081A"/>
    <w:rsid w:val="000A34A0"/>
    <w:rsid w:val="000B7F14"/>
    <w:rsid w:val="000C3F2F"/>
    <w:rsid w:val="000C4DC3"/>
    <w:rsid w:val="000C6093"/>
    <w:rsid w:val="000C7D97"/>
    <w:rsid w:val="000D2B19"/>
    <w:rsid w:val="000D443E"/>
    <w:rsid w:val="000D5871"/>
    <w:rsid w:val="000D7459"/>
    <w:rsid w:val="000E3C8A"/>
    <w:rsid w:val="000E4988"/>
    <w:rsid w:val="000E5A5D"/>
    <w:rsid w:val="000F2EB8"/>
    <w:rsid w:val="000F3512"/>
    <w:rsid w:val="001042A8"/>
    <w:rsid w:val="00106D67"/>
    <w:rsid w:val="00106F5D"/>
    <w:rsid w:val="00112004"/>
    <w:rsid w:val="001172A1"/>
    <w:rsid w:val="00130DB9"/>
    <w:rsid w:val="001363F7"/>
    <w:rsid w:val="00137800"/>
    <w:rsid w:val="001408AD"/>
    <w:rsid w:val="0014228F"/>
    <w:rsid w:val="00146F75"/>
    <w:rsid w:val="00150E5D"/>
    <w:rsid w:val="00152D09"/>
    <w:rsid w:val="0015321A"/>
    <w:rsid w:val="001558A1"/>
    <w:rsid w:val="0016115D"/>
    <w:rsid w:val="001624C0"/>
    <w:rsid w:val="001636D9"/>
    <w:rsid w:val="00163F68"/>
    <w:rsid w:val="00164F32"/>
    <w:rsid w:val="00165FBF"/>
    <w:rsid w:val="00166E00"/>
    <w:rsid w:val="00167B9C"/>
    <w:rsid w:val="001717F7"/>
    <w:rsid w:val="00173B4E"/>
    <w:rsid w:val="00175324"/>
    <w:rsid w:val="0019141C"/>
    <w:rsid w:val="00191E8E"/>
    <w:rsid w:val="001952C4"/>
    <w:rsid w:val="001A1D5D"/>
    <w:rsid w:val="001A2F83"/>
    <w:rsid w:val="001A5401"/>
    <w:rsid w:val="001A5688"/>
    <w:rsid w:val="001A7875"/>
    <w:rsid w:val="001B64CD"/>
    <w:rsid w:val="001B663F"/>
    <w:rsid w:val="001B71C8"/>
    <w:rsid w:val="001B7279"/>
    <w:rsid w:val="001C452E"/>
    <w:rsid w:val="001C6228"/>
    <w:rsid w:val="001D1742"/>
    <w:rsid w:val="001D1786"/>
    <w:rsid w:val="001D3477"/>
    <w:rsid w:val="001D6977"/>
    <w:rsid w:val="001D7832"/>
    <w:rsid w:val="001E6092"/>
    <w:rsid w:val="001E74E3"/>
    <w:rsid w:val="001F79A8"/>
    <w:rsid w:val="0020741D"/>
    <w:rsid w:val="002148CF"/>
    <w:rsid w:val="00217C1A"/>
    <w:rsid w:val="002219FC"/>
    <w:rsid w:val="0022248F"/>
    <w:rsid w:val="00230D01"/>
    <w:rsid w:val="00230DC5"/>
    <w:rsid w:val="002356B6"/>
    <w:rsid w:val="00235F6F"/>
    <w:rsid w:val="00235FC7"/>
    <w:rsid w:val="00240543"/>
    <w:rsid w:val="002431CA"/>
    <w:rsid w:val="00253126"/>
    <w:rsid w:val="00253911"/>
    <w:rsid w:val="00253AAA"/>
    <w:rsid w:val="00255FF4"/>
    <w:rsid w:val="00262699"/>
    <w:rsid w:val="00270574"/>
    <w:rsid w:val="00270640"/>
    <w:rsid w:val="00274B2D"/>
    <w:rsid w:val="002761D0"/>
    <w:rsid w:val="00277F2D"/>
    <w:rsid w:val="00281A87"/>
    <w:rsid w:val="0028383C"/>
    <w:rsid w:val="00295298"/>
    <w:rsid w:val="00297817"/>
    <w:rsid w:val="002A4DC4"/>
    <w:rsid w:val="002A5639"/>
    <w:rsid w:val="002B01CD"/>
    <w:rsid w:val="002B1F84"/>
    <w:rsid w:val="002C7218"/>
    <w:rsid w:val="002D431E"/>
    <w:rsid w:val="002E06E4"/>
    <w:rsid w:val="002E59D0"/>
    <w:rsid w:val="002E606A"/>
    <w:rsid w:val="002E770D"/>
    <w:rsid w:val="002F3126"/>
    <w:rsid w:val="002F3714"/>
    <w:rsid w:val="002F4758"/>
    <w:rsid w:val="0030444E"/>
    <w:rsid w:val="00305E6D"/>
    <w:rsid w:val="00307505"/>
    <w:rsid w:val="003109AC"/>
    <w:rsid w:val="00311603"/>
    <w:rsid w:val="00313222"/>
    <w:rsid w:val="00314086"/>
    <w:rsid w:val="00315931"/>
    <w:rsid w:val="003161D9"/>
    <w:rsid w:val="003215F4"/>
    <w:rsid w:val="00323ADD"/>
    <w:rsid w:val="00335A64"/>
    <w:rsid w:val="00350707"/>
    <w:rsid w:val="003507E4"/>
    <w:rsid w:val="003533AB"/>
    <w:rsid w:val="00354BBD"/>
    <w:rsid w:val="00357437"/>
    <w:rsid w:val="00360FEC"/>
    <w:rsid w:val="0036150B"/>
    <w:rsid w:val="0036617A"/>
    <w:rsid w:val="00366FBA"/>
    <w:rsid w:val="00377782"/>
    <w:rsid w:val="00383930"/>
    <w:rsid w:val="003866CC"/>
    <w:rsid w:val="0039381B"/>
    <w:rsid w:val="003950B1"/>
    <w:rsid w:val="00395737"/>
    <w:rsid w:val="003974EF"/>
    <w:rsid w:val="003A06F2"/>
    <w:rsid w:val="003A0AF4"/>
    <w:rsid w:val="003A18A9"/>
    <w:rsid w:val="003A35EC"/>
    <w:rsid w:val="003B4B8E"/>
    <w:rsid w:val="003B4D56"/>
    <w:rsid w:val="003C0E24"/>
    <w:rsid w:val="003C2941"/>
    <w:rsid w:val="003C399F"/>
    <w:rsid w:val="003C6ED2"/>
    <w:rsid w:val="003D154F"/>
    <w:rsid w:val="003D1EE2"/>
    <w:rsid w:val="003D22B9"/>
    <w:rsid w:val="003E13DF"/>
    <w:rsid w:val="003E1412"/>
    <w:rsid w:val="003E61FE"/>
    <w:rsid w:val="003E6317"/>
    <w:rsid w:val="003E69A4"/>
    <w:rsid w:val="003E7893"/>
    <w:rsid w:val="003F360D"/>
    <w:rsid w:val="003F6D02"/>
    <w:rsid w:val="00401181"/>
    <w:rsid w:val="00402282"/>
    <w:rsid w:val="00404A5C"/>
    <w:rsid w:val="00404BB3"/>
    <w:rsid w:val="004066F5"/>
    <w:rsid w:val="00406E02"/>
    <w:rsid w:val="0041655A"/>
    <w:rsid w:val="004203F5"/>
    <w:rsid w:val="00424D1B"/>
    <w:rsid w:val="00427484"/>
    <w:rsid w:val="00433ADB"/>
    <w:rsid w:val="00436548"/>
    <w:rsid w:val="00436B74"/>
    <w:rsid w:val="0045007E"/>
    <w:rsid w:val="0045067B"/>
    <w:rsid w:val="004507D2"/>
    <w:rsid w:val="00452E78"/>
    <w:rsid w:val="004606E6"/>
    <w:rsid w:val="00463524"/>
    <w:rsid w:val="00463F74"/>
    <w:rsid w:val="00470260"/>
    <w:rsid w:val="004705D4"/>
    <w:rsid w:val="00473926"/>
    <w:rsid w:val="004814A7"/>
    <w:rsid w:val="00481728"/>
    <w:rsid w:val="00483A3F"/>
    <w:rsid w:val="00484002"/>
    <w:rsid w:val="00485AD1"/>
    <w:rsid w:val="004860DF"/>
    <w:rsid w:val="004955F1"/>
    <w:rsid w:val="00497CA8"/>
    <w:rsid w:val="004A5951"/>
    <w:rsid w:val="004A7C73"/>
    <w:rsid w:val="004B1D49"/>
    <w:rsid w:val="004B372A"/>
    <w:rsid w:val="004B37DC"/>
    <w:rsid w:val="004B3ACD"/>
    <w:rsid w:val="004B3EA5"/>
    <w:rsid w:val="004B3F6E"/>
    <w:rsid w:val="004C2543"/>
    <w:rsid w:val="004C4552"/>
    <w:rsid w:val="004C4844"/>
    <w:rsid w:val="004D02C4"/>
    <w:rsid w:val="004D0C6F"/>
    <w:rsid w:val="004D17E0"/>
    <w:rsid w:val="004D27A1"/>
    <w:rsid w:val="004E26BD"/>
    <w:rsid w:val="004E7B04"/>
    <w:rsid w:val="004F5AC7"/>
    <w:rsid w:val="00500FD3"/>
    <w:rsid w:val="005025EB"/>
    <w:rsid w:val="0051277C"/>
    <w:rsid w:val="00514AEB"/>
    <w:rsid w:val="00517A11"/>
    <w:rsid w:val="00517F2D"/>
    <w:rsid w:val="005206AD"/>
    <w:rsid w:val="00521E19"/>
    <w:rsid w:val="00522D0A"/>
    <w:rsid w:val="005235CE"/>
    <w:rsid w:val="00525A11"/>
    <w:rsid w:val="00533774"/>
    <w:rsid w:val="00534BA3"/>
    <w:rsid w:val="00540207"/>
    <w:rsid w:val="00550808"/>
    <w:rsid w:val="005530B4"/>
    <w:rsid w:val="00554BAD"/>
    <w:rsid w:val="00564EBB"/>
    <w:rsid w:val="0056590C"/>
    <w:rsid w:val="005659A7"/>
    <w:rsid w:val="0056763B"/>
    <w:rsid w:val="00571686"/>
    <w:rsid w:val="00572618"/>
    <w:rsid w:val="005733FE"/>
    <w:rsid w:val="005771B7"/>
    <w:rsid w:val="005812F6"/>
    <w:rsid w:val="00585A5C"/>
    <w:rsid w:val="00594A1A"/>
    <w:rsid w:val="0059699F"/>
    <w:rsid w:val="005A157B"/>
    <w:rsid w:val="005A1AC4"/>
    <w:rsid w:val="005A2A3B"/>
    <w:rsid w:val="005B4D8A"/>
    <w:rsid w:val="005B5862"/>
    <w:rsid w:val="005E5E3E"/>
    <w:rsid w:val="005E5E4A"/>
    <w:rsid w:val="005E6C2C"/>
    <w:rsid w:val="005F7F1C"/>
    <w:rsid w:val="00606B51"/>
    <w:rsid w:val="00606F56"/>
    <w:rsid w:val="00610C44"/>
    <w:rsid w:val="00615E6D"/>
    <w:rsid w:val="00616019"/>
    <w:rsid w:val="00616AE8"/>
    <w:rsid w:val="0061777F"/>
    <w:rsid w:val="00624936"/>
    <w:rsid w:val="006264EB"/>
    <w:rsid w:val="00633C2B"/>
    <w:rsid w:val="00634980"/>
    <w:rsid w:val="00637AE9"/>
    <w:rsid w:val="00650F36"/>
    <w:rsid w:val="0065142A"/>
    <w:rsid w:val="00654503"/>
    <w:rsid w:val="006547F3"/>
    <w:rsid w:val="00661D96"/>
    <w:rsid w:val="006656FE"/>
    <w:rsid w:val="00671971"/>
    <w:rsid w:val="006725A4"/>
    <w:rsid w:val="00676B54"/>
    <w:rsid w:val="006824D3"/>
    <w:rsid w:val="00682F96"/>
    <w:rsid w:val="006908A5"/>
    <w:rsid w:val="00693CCA"/>
    <w:rsid w:val="006954CB"/>
    <w:rsid w:val="006954FA"/>
    <w:rsid w:val="0069647C"/>
    <w:rsid w:val="00696E7D"/>
    <w:rsid w:val="006A2F8A"/>
    <w:rsid w:val="006A5088"/>
    <w:rsid w:val="006B6638"/>
    <w:rsid w:val="006B7085"/>
    <w:rsid w:val="006B70EF"/>
    <w:rsid w:val="006B7A4A"/>
    <w:rsid w:val="006B7D41"/>
    <w:rsid w:val="006C5E59"/>
    <w:rsid w:val="006C6FA7"/>
    <w:rsid w:val="006D19F2"/>
    <w:rsid w:val="006D33E6"/>
    <w:rsid w:val="006D37D1"/>
    <w:rsid w:val="006D3925"/>
    <w:rsid w:val="006D751E"/>
    <w:rsid w:val="006F0BD0"/>
    <w:rsid w:val="006F1B5C"/>
    <w:rsid w:val="006F36C4"/>
    <w:rsid w:val="006F5624"/>
    <w:rsid w:val="00702CB1"/>
    <w:rsid w:val="00705912"/>
    <w:rsid w:val="00706B49"/>
    <w:rsid w:val="0071163F"/>
    <w:rsid w:val="007131A1"/>
    <w:rsid w:val="007140D3"/>
    <w:rsid w:val="00724357"/>
    <w:rsid w:val="00730B3D"/>
    <w:rsid w:val="007331F2"/>
    <w:rsid w:val="0073791E"/>
    <w:rsid w:val="00740D16"/>
    <w:rsid w:val="007413FA"/>
    <w:rsid w:val="007441E2"/>
    <w:rsid w:val="00747B8F"/>
    <w:rsid w:val="007600E7"/>
    <w:rsid w:val="007613A2"/>
    <w:rsid w:val="00764113"/>
    <w:rsid w:val="00764888"/>
    <w:rsid w:val="00767A58"/>
    <w:rsid w:val="00770925"/>
    <w:rsid w:val="0077204C"/>
    <w:rsid w:val="007721BF"/>
    <w:rsid w:val="0077530D"/>
    <w:rsid w:val="007965A8"/>
    <w:rsid w:val="007A0646"/>
    <w:rsid w:val="007A7B67"/>
    <w:rsid w:val="007B1B19"/>
    <w:rsid w:val="007B32F4"/>
    <w:rsid w:val="007B3F34"/>
    <w:rsid w:val="007B5879"/>
    <w:rsid w:val="007C57C3"/>
    <w:rsid w:val="007D14F1"/>
    <w:rsid w:val="007D1992"/>
    <w:rsid w:val="007D1ACA"/>
    <w:rsid w:val="007D25D7"/>
    <w:rsid w:val="007D28CA"/>
    <w:rsid w:val="007D4958"/>
    <w:rsid w:val="007D5608"/>
    <w:rsid w:val="007F2BB8"/>
    <w:rsid w:val="00800F84"/>
    <w:rsid w:val="008016E2"/>
    <w:rsid w:val="00802A19"/>
    <w:rsid w:val="0080430B"/>
    <w:rsid w:val="00804463"/>
    <w:rsid w:val="00804616"/>
    <w:rsid w:val="008048F6"/>
    <w:rsid w:val="008071FB"/>
    <w:rsid w:val="0080789B"/>
    <w:rsid w:val="00824857"/>
    <w:rsid w:val="00826069"/>
    <w:rsid w:val="008302D5"/>
    <w:rsid w:val="00841532"/>
    <w:rsid w:val="008437CE"/>
    <w:rsid w:val="0084736A"/>
    <w:rsid w:val="00850A43"/>
    <w:rsid w:val="008539CA"/>
    <w:rsid w:val="00857202"/>
    <w:rsid w:val="00862959"/>
    <w:rsid w:val="00863684"/>
    <w:rsid w:val="00873AE0"/>
    <w:rsid w:val="00877A46"/>
    <w:rsid w:val="00881E7E"/>
    <w:rsid w:val="00886638"/>
    <w:rsid w:val="00893DC7"/>
    <w:rsid w:val="008945CF"/>
    <w:rsid w:val="00896E5E"/>
    <w:rsid w:val="00897CE4"/>
    <w:rsid w:val="008A2748"/>
    <w:rsid w:val="008A372D"/>
    <w:rsid w:val="008A3818"/>
    <w:rsid w:val="008A6CE2"/>
    <w:rsid w:val="008B3288"/>
    <w:rsid w:val="008B5299"/>
    <w:rsid w:val="008B78F4"/>
    <w:rsid w:val="008C42B7"/>
    <w:rsid w:val="008C5759"/>
    <w:rsid w:val="008E123B"/>
    <w:rsid w:val="008E21A7"/>
    <w:rsid w:val="008E3E26"/>
    <w:rsid w:val="008E4CF9"/>
    <w:rsid w:val="008E5B50"/>
    <w:rsid w:val="008E6196"/>
    <w:rsid w:val="008E6240"/>
    <w:rsid w:val="008F1ED2"/>
    <w:rsid w:val="009047D1"/>
    <w:rsid w:val="00905BB5"/>
    <w:rsid w:val="00910AE0"/>
    <w:rsid w:val="009119B4"/>
    <w:rsid w:val="00911B54"/>
    <w:rsid w:val="009135DA"/>
    <w:rsid w:val="009146C9"/>
    <w:rsid w:val="009209E3"/>
    <w:rsid w:val="0092125C"/>
    <w:rsid w:val="00924A4F"/>
    <w:rsid w:val="009275D2"/>
    <w:rsid w:val="0093153A"/>
    <w:rsid w:val="00932314"/>
    <w:rsid w:val="00932AF0"/>
    <w:rsid w:val="00933454"/>
    <w:rsid w:val="0093377B"/>
    <w:rsid w:val="00936723"/>
    <w:rsid w:val="00937C4C"/>
    <w:rsid w:val="00941801"/>
    <w:rsid w:val="00942BD6"/>
    <w:rsid w:val="009433F3"/>
    <w:rsid w:val="00944DF3"/>
    <w:rsid w:val="00947FA1"/>
    <w:rsid w:val="00953065"/>
    <w:rsid w:val="00954946"/>
    <w:rsid w:val="0097005B"/>
    <w:rsid w:val="0097552C"/>
    <w:rsid w:val="00976543"/>
    <w:rsid w:val="009800FA"/>
    <w:rsid w:val="00980C3D"/>
    <w:rsid w:val="00984229"/>
    <w:rsid w:val="00995BFE"/>
    <w:rsid w:val="009A2856"/>
    <w:rsid w:val="009A3E87"/>
    <w:rsid w:val="009A4021"/>
    <w:rsid w:val="009B03CC"/>
    <w:rsid w:val="009B63D8"/>
    <w:rsid w:val="009C075D"/>
    <w:rsid w:val="009C14CD"/>
    <w:rsid w:val="009C5329"/>
    <w:rsid w:val="009C7791"/>
    <w:rsid w:val="009D04EB"/>
    <w:rsid w:val="009E28F6"/>
    <w:rsid w:val="009F16B3"/>
    <w:rsid w:val="00A03A1A"/>
    <w:rsid w:val="00A051E0"/>
    <w:rsid w:val="00A11256"/>
    <w:rsid w:val="00A20382"/>
    <w:rsid w:val="00A24923"/>
    <w:rsid w:val="00A3061D"/>
    <w:rsid w:val="00A3354E"/>
    <w:rsid w:val="00A364DC"/>
    <w:rsid w:val="00A462DC"/>
    <w:rsid w:val="00A47984"/>
    <w:rsid w:val="00A505B1"/>
    <w:rsid w:val="00A553C9"/>
    <w:rsid w:val="00A56118"/>
    <w:rsid w:val="00A56799"/>
    <w:rsid w:val="00A575F0"/>
    <w:rsid w:val="00A6257B"/>
    <w:rsid w:val="00A636AF"/>
    <w:rsid w:val="00A65050"/>
    <w:rsid w:val="00A737F3"/>
    <w:rsid w:val="00A81B03"/>
    <w:rsid w:val="00A81C66"/>
    <w:rsid w:val="00A829D8"/>
    <w:rsid w:val="00A83B1F"/>
    <w:rsid w:val="00A90107"/>
    <w:rsid w:val="00A9071D"/>
    <w:rsid w:val="00A92D54"/>
    <w:rsid w:val="00A95094"/>
    <w:rsid w:val="00A97822"/>
    <w:rsid w:val="00A9790B"/>
    <w:rsid w:val="00AA1C69"/>
    <w:rsid w:val="00AA2906"/>
    <w:rsid w:val="00AA3F49"/>
    <w:rsid w:val="00AB2269"/>
    <w:rsid w:val="00AB2954"/>
    <w:rsid w:val="00AB4546"/>
    <w:rsid w:val="00AC2C0E"/>
    <w:rsid w:val="00AC6DC7"/>
    <w:rsid w:val="00AD1DC0"/>
    <w:rsid w:val="00AD233D"/>
    <w:rsid w:val="00AD5DA9"/>
    <w:rsid w:val="00AE1725"/>
    <w:rsid w:val="00AE3BAA"/>
    <w:rsid w:val="00AE5C21"/>
    <w:rsid w:val="00B00CC8"/>
    <w:rsid w:val="00B06608"/>
    <w:rsid w:val="00B102B8"/>
    <w:rsid w:val="00B10708"/>
    <w:rsid w:val="00B108C8"/>
    <w:rsid w:val="00B11F5C"/>
    <w:rsid w:val="00B122B1"/>
    <w:rsid w:val="00B13F89"/>
    <w:rsid w:val="00B16010"/>
    <w:rsid w:val="00B17235"/>
    <w:rsid w:val="00B22DBB"/>
    <w:rsid w:val="00B25EE1"/>
    <w:rsid w:val="00B279D0"/>
    <w:rsid w:val="00B34A80"/>
    <w:rsid w:val="00B350FC"/>
    <w:rsid w:val="00B40A43"/>
    <w:rsid w:val="00B40A8C"/>
    <w:rsid w:val="00B4505A"/>
    <w:rsid w:val="00B45252"/>
    <w:rsid w:val="00B46679"/>
    <w:rsid w:val="00B648E3"/>
    <w:rsid w:val="00B751A7"/>
    <w:rsid w:val="00B90F5A"/>
    <w:rsid w:val="00B9219E"/>
    <w:rsid w:val="00B96E67"/>
    <w:rsid w:val="00B96EC2"/>
    <w:rsid w:val="00BB0302"/>
    <w:rsid w:val="00BB0A18"/>
    <w:rsid w:val="00BB181F"/>
    <w:rsid w:val="00BB1F3A"/>
    <w:rsid w:val="00BB2ADB"/>
    <w:rsid w:val="00BB2EB0"/>
    <w:rsid w:val="00BB6FE8"/>
    <w:rsid w:val="00BC582B"/>
    <w:rsid w:val="00BC5F19"/>
    <w:rsid w:val="00BC7575"/>
    <w:rsid w:val="00BD6100"/>
    <w:rsid w:val="00BF0B0B"/>
    <w:rsid w:val="00BF27DD"/>
    <w:rsid w:val="00C00D4E"/>
    <w:rsid w:val="00C02BFD"/>
    <w:rsid w:val="00C13752"/>
    <w:rsid w:val="00C17B1E"/>
    <w:rsid w:val="00C21F8B"/>
    <w:rsid w:val="00C27413"/>
    <w:rsid w:val="00C277C6"/>
    <w:rsid w:val="00C30910"/>
    <w:rsid w:val="00C32484"/>
    <w:rsid w:val="00C364EC"/>
    <w:rsid w:val="00C4126F"/>
    <w:rsid w:val="00C43584"/>
    <w:rsid w:val="00C47ED1"/>
    <w:rsid w:val="00C53FDC"/>
    <w:rsid w:val="00C55303"/>
    <w:rsid w:val="00C55340"/>
    <w:rsid w:val="00C60186"/>
    <w:rsid w:val="00C63DA2"/>
    <w:rsid w:val="00C64495"/>
    <w:rsid w:val="00C675F5"/>
    <w:rsid w:val="00C73B44"/>
    <w:rsid w:val="00C80843"/>
    <w:rsid w:val="00C8300E"/>
    <w:rsid w:val="00C90960"/>
    <w:rsid w:val="00C923E9"/>
    <w:rsid w:val="00CA01BC"/>
    <w:rsid w:val="00CA28BA"/>
    <w:rsid w:val="00CA732C"/>
    <w:rsid w:val="00CA7D2F"/>
    <w:rsid w:val="00CB0B9E"/>
    <w:rsid w:val="00CC4F6B"/>
    <w:rsid w:val="00CD3D55"/>
    <w:rsid w:val="00CD47C8"/>
    <w:rsid w:val="00CD6DE1"/>
    <w:rsid w:val="00CD71C2"/>
    <w:rsid w:val="00CE3A7E"/>
    <w:rsid w:val="00CE60FF"/>
    <w:rsid w:val="00CE783C"/>
    <w:rsid w:val="00CF1E6E"/>
    <w:rsid w:val="00CF3517"/>
    <w:rsid w:val="00CF7656"/>
    <w:rsid w:val="00D03A63"/>
    <w:rsid w:val="00D03F39"/>
    <w:rsid w:val="00D0565A"/>
    <w:rsid w:val="00D1048C"/>
    <w:rsid w:val="00D22523"/>
    <w:rsid w:val="00D250B1"/>
    <w:rsid w:val="00D264C2"/>
    <w:rsid w:val="00D344FB"/>
    <w:rsid w:val="00D41610"/>
    <w:rsid w:val="00D42C95"/>
    <w:rsid w:val="00D469D9"/>
    <w:rsid w:val="00D56F46"/>
    <w:rsid w:val="00D60595"/>
    <w:rsid w:val="00D643D9"/>
    <w:rsid w:val="00D7231B"/>
    <w:rsid w:val="00D7449D"/>
    <w:rsid w:val="00D77CAC"/>
    <w:rsid w:val="00D80A68"/>
    <w:rsid w:val="00D86F67"/>
    <w:rsid w:val="00D93CD6"/>
    <w:rsid w:val="00D946A5"/>
    <w:rsid w:val="00DA6EA3"/>
    <w:rsid w:val="00DB0F9F"/>
    <w:rsid w:val="00DB3F8A"/>
    <w:rsid w:val="00DB4559"/>
    <w:rsid w:val="00DB509A"/>
    <w:rsid w:val="00DC7386"/>
    <w:rsid w:val="00DD1B04"/>
    <w:rsid w:val="00DD377E"/>
    <w:rsid w:val="00DD667F"/>
    <w:rsid w:val="00DE4DA5"/>
    <w:rsid w:val="00DE501C"/>
    <w:rsid w:val="00DE77FC"/>
    <w:rsid w:val="00DF2CF8"/>
    <w:rsid w:val="00DF4B12"/>
    <w:rsid w:val="00E05243"/>
    <w:rsid w:val="00E05790"/>
    <w:rsid w:val="00E15173"/>
    <w:rsid w:val="00E15FE2"/>
    <w:rsid w:val="00E22C12"/>
    <w:rsid w:val="00E23129"/>
    <w:rsid w:val="00E2593B"/>
    <w:rsid w:val="00E2659C"/>
    <w:rsid w:val="00E270C5"/>
    <w:rsid w:val="00E31DE1"/>
    <w:rsid w:val="00E35010"/>
    <w:rsid w:val="00E351D9"/>
    <w:rsid w:val="00E35499"/>
    <w:rsid w:val="00E51A95"/>
    <w:rsid w:val="00E52C31"/>
    <w:rsid w:val="00E53216"/>
    <w:rsid w:val="00E60D3E"/>
    <w:rsid w:val="00E62B33"/>
    <w:rsid w:val="00E6355C"/>
    <w:rsid w:val="00E67B57"/>
    <w:rsid w:val="00E73565"/>
    <w:rsid w:val="00E746CA"/>
    <w:rsid w:val="00E756EB"/>
    <w:rsid w:val="00E75E60"/>
    <w:rsid w:val="00E769D2"/>
    <w:rsid w:val="00E77D0A"/>
    <w:rsid w:val="00E87B9C"/>
    <w:rsid w:val="00E9029C"/>
    <w:rsid w:val="00E94C1F"/>
    <w:rsid w:val="00E95E52"/>
    <w:rsid w:val="00EA6FAF"/>
    <w:rsid w:val="00EB0257"/>
    <w:rsid w:val="00EB0888"/>
    <w:rsid w:val="00EB38BB"/>
    <w:rsid w:val="00EB4418"/>
    <w:rsid w:val="00EC0AA1"/>
    <w:rsid w:val="00EC248E"/>
    <w:rsid w:val="00EC5A7E"/>
    <w:rsid w:val="00EC78E9"/>
    <w:rsid w:val="00ED2A0F"/>
    <w:rsid w:val="00ED2A43"/>
    <w:rsid w:val="00ED5833"/>
    <w:rsid w:val="00EE0FB0"/>
    <w:rsid w:val="00EE69F5"/>
    <w:rsid w:val="00EF1F77"/>
    <w:rsid w:val="00EF300D"/>
    <w:rsid w:val="00EF3F76"/>
    <w:rsid w:val="00EF7B8D"/>
    <w:rsid w:val="00F01169"/>
    <w:rsid w:val="00F01598"/>
    <w:rsid w:val="00F04027"/>
    <w:rsid w:val="00F060E8"/>
    <w:rsid w:val="00F07350"/>
    <w:rsid w:val="00F1068F"/>
    <w:rsid w:val="00F1177B"/>
    <w:rsid w:val="00F13655"/>
    <w:rsid w:val="00F178F8"/>
    <w:rsid w:val="00F339BE"/>
    <w:rsid w:val="00F37746"/>
    <w:rsid w:val="00F41CBF"/>
    <w:rsid w:val="00F5373C"/>
    <w:rsid w:val="00F54EEC"/>
    <w:rsid w:val="00F5702F"/>
    <w:rsid w:val="00F70CCB"/>
    <w:rsid w:val="00F7288B"/>
    <w:rsid w:val="00FA193A"/>
    <w:rsid w:val="00FB74A1"/>
    <w:rsid w:val="00FC4D2F"/>
    <w:rsid w:val="00FD6318"/>
    <w:rsid w:val="00FE2043"/>
    <w:rsid w:val="00FE35C0"/>
    <w:rsid w:val="00FE5475"/>
    <w:rsid w:val="00FE612E"/>
    <w:rsid w:val="00FF2C8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663"/>
  <w15:chartTrackingRefBased/>
  <w15:docId w15:val="{D4E7EA4A-F14E-44D0-B2CE-CF104EA7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ED1"/>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ind w:left="357" w:hanging="357"/>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ind w:left="1582" w:hanging="505"/>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DB0F9F"/>
    <w:pPr>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17"/>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F37746"/>
    <w:rPr>
      <w:color w:val="605E5C"/>
      <w:shd w:val="clear" w:color="auto" w:fill="E1DFDD"/>
    </w:rPr>
  </w:style>
  <w:style w:type="character" w:styleId="FollowedHyperlink">
    <w:name w:val="FollowedHyperlink"/>
    <w:basedOn w:val="DefaultParagraphFont"/>
    <w:uiPriority w:val="99"/>
    <w:semiHidden/>
    <w:unhideWhenUsed/>
    <w:rsid w:val="00EF300D"/>
    <w:rPr>
      <w:color w:val="954F72" w:themeColor="followedHyperlink"/>
      <w:u w:val="single"/>
    </w:rPr>
  </w:style>
  <w:style w:type="paragraph" w:styleId="EndnoteText">
    <w:name w:val="endnote text"/>
    <w:basedOn w:val="Normal"/>
    <w:link w:val="EndnoteTextChar"/>
    <w:uiPriority w:val="99"/>
    <w:semiHidden/>
    <w:unhideWhenUsed/>
    <w:rsid w:val="003F6D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6D02"/>
    <w:rPr>
      <w:sz w:val="20"/>
      <w:szCs w:val="20"/>
    </w:rPr>
  </w:style>
  <w:style w:type="character" w:styleId="EndnoteReference">
    <w:name w:val="endnote reference"/>
    <w:basedOn w:val="DefaultParagraphFont"/>
    <w:uiPriority w:val="99"/>
    <w:semiHidden/>
    <w:unhideWhenUsed/>
    <w:rsid w:val="003F6D02"/>
    <w:rPr>
      <w:vertAlign w:val="superscript"/>
    </w:rPr>
  </w:style>
  <w:style w:type="numbering" w:customStyle="1" w:styleId="CurrentList1">
    <w:name w:val="Current List1"/>
    <w:uiPriority w:val="99"/>
    <w:rsid w:val="008E6196"/>
    <w:pPr>
      <w:numPr>
        <w:numId w:val="20"/>
      </w:numPr>
    </w:pPr>
  </w:style>
  <w:style w:type="character" w:styleId="CommentReference">
    <w:name w:val="annotation reference"/>
    <w:basedOn w:val="DefaultParagraphFont"/>
    <w:uiPriority w:val="99"/>
    <w:semiHidden/>
    <w:unhideWhenUsed/>
    <w:rsid w:val="00130DB9"/>
    <w:rPr>
      <w:sz w:val="16"/>
      <w:szCs w:val="16"/>
    </w:rPr>
  </w:style>
  <w:style w:type="paragraph" w:styleId="CommentText">
    <w:name w:val="annotation text"/>
    <w:basedOn w:val="Normal"/>
    <w:link w:val="CommentTextChar"/>
    <w:uiPriority w:val="99"/>
    <w:semiHidden/>
    <w:unhideWhenUsed/>
    <w:rsid w:val="00130DB9"/>
    <w:pPr>
      <w:spacing w:line="240" w:lineRule="auto"/>
    </w:pPr>
    <w:rPr>
      <w:sz w:val="20"/>
      <w:szCs w:val="20"/>
    </w:rPr>
  </w:style>
  <w:style w:type="character" w:customStyle="1" w:styleId="CommentTextChar">
    <w:name w:val="Comment Text Char"/>
    <w:basedOn w:val="DefaultParagraphFont"/>
    <w:link w:val="CommentText"/>
    <w:uiPriority w:val="99"/>
    <w:semiHidden/>
    <w:rsid w:val="00130DB9"/>
    <w:rPr>
      <w:sz w:val="20"/>
      <w:szCs w:val="20"/>
    </w:rPr>
  </w:style>
  <w:style w:type="paragraph" w:styleId="CommentSubject">
    <w:name w:val="annotation subject"/>
    <w:basedOn w:val="CommentText"/>
    <w:next w:val="CommentText"/>
    <w:link w:val="CommentSubjectChar"/>
    <w:uiPriority w:val="99"/>
    <w:semiHidden/>
    <w:unhideWhenUsed/>
    <w:rsid w:val="00130DB9"/>
    <w:rPr>
      <w:b/>
      <w:bCs/>
    </w:rPr>
  </w:style>
  <w:style w:type="character" w:customStyle="1" w:styleId="CommentSubjectChar">
    <w:name w:val="Comment Subject Char"/>
    <w:basedOn w:val="CommentTextChar"/>
    <w:link w:val="CommentSubject"/>
    <w:uiPriority w:val="99"/>
    <w:semiHidden/>
    <w:rsid w:val="00130DB9"/>
    <w:rPr>
      <w:b/>
      <w:bCs/>
      <w:sz w:val="20"/>
      <w:szCs w:val="20"/>
    </w:rPr>
  </w:style>
  <w:style w:type="numbering" w:customStyle="1" w:styleId="CurrentList2">
    <w:name w:val="Current List2"/>
    <w:uiPriority w:val="99"/>
    <w:rsid w:val="00CD6DE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52930380">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0830222">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37186821">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068453669">
      <w:bodyDiv w:val="1"/>
      <w:marLeft w:val="0"/>
      <w:marRight w:val="0"/>
      <w:marTop w:val="0"/>
      <w:marBottom w:val="0"/>
      <w:divBdr>
        <w:top w:val="none" w:sz="0" w:space="0" w:color="auto"/>
        <w:left w:val="none" w:sz="0" w:space="0" w:color="auto"/>
        <w:bottom w:val="none" w:sz="0" w:space="0" w:color="auto"/>
        <w:right w:val="none" w:sz="0" w:space="0" w:color="auto"/>
      </w:divBdr>
      <w:divsChild>
        <w:div w:id="147403030">
          <w:marLeft w:val="0"/>
          <w:marRight w:val="0"/>
          <w:marTop w:val="0"/>
          <w:marBottom w:val="0"/>
          <w:divBdr>
            <w:top w:val="none" w:sz="0" w:space="0" w:color="auto"/>
            <w:left w:val="none" w:sz="0" w:space="0" w:color="auto"/>
            <w:bottom w:val="none" w:sz="0" w:space="0" w:color="auto"/>
            <w:right w:val="none" w:sz="0" w:space="0" w:color="auto"/>
          </w:divBdr>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598100931">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07176376">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23953636">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lay.google.com/store/apps/details?id=vladimir.yerokhin.medicalrecor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edium.com/agileinsider/how-to-create-effective-user-personas-9e383d166c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com.bluefish.bloodpressure&amp;gl=SK" TargetMode="External"/><Relationship Id="rId33" Type="http://schemas.openxmlformats.org/officeDocument/2006/relationships/hyperlink" Target="https://www.simplilearn.com/react-native-tutorial-article?referrer=search&amp;tag=React%20nativ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s.statcounter.com/os-market-share/mobile-tablet/worldw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vue.vsdanubius.sk/sites/default/files/MASARIK%2C%20V.%20-%20LES%C5%87%C3%81KOV%C3%81%2C%20A.%20%20-%20VEDENIE%20ZDRAVOTNEJ%20DOKUMENT%C3%81CIE%20V%20S%C3%9ALADE%20S%20LEGISLAT%C3%8DVOU.pdf?msclkid=34cfe4f1b39011ec9464d941b2621892" TargetMode="External"/><Relationship Id="rId32" Type="http://schemas.openxmlformats.org/officeDocument/2006/relationships/hyperlink" Target="https://www.simplilearn.com/tutorials/reactjs-tutorial/what-is-reactj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tsolutions.com/insights/native-vs-hybrid-vs-cross-platform/"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asternpeak.com/blog/android-vs-ios-development-which-platform-fir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play.google.com/store/apps/details?id=com.cliniconline" TargetMode="External"/><Relationship Id="rId30" Type="http://schemas.openxmlformats.org/officeDocument/2006/relationships/hyperlink" Target="https://www.macblog.sk/2019/okienko-do-minulosti-historia-ios/" TargetMode="External"/><Relationship Id="rId35"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dka\Documents\bakalarska-praca\N&#225;vrh%20a%20vytvorenie%20aplik&#225;cie%20pre%20pomoc%20zdravotn&#237;kom%20pri%20pravidelnej%20lek&#225;rskej%20vizit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ABF9B44-84CB-4334-97EA-C87D9505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Návrh a vytvorenie aplikácie pre pomoc zdravotníkom pri pravidelnej lekárskej vizite</Template>
  <TotalTime>4016</TotalTime>
  <Pages>41</Pages>
  <Words>8268</Words>
  <Characters>47133</Characters>
  <Application>Microsoft Office Word</Application>
  <DocSecurity>0</DocSecurity>
  <Lines>392</Lines>
  <Paragraphs>110</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Lýdia Tarkaničová</dc:creator>
  <cp:keywords/>
  <dc:description/>
  <cp:lastModifiedBy>Lýdia Tarkaničová</cp:lastModifiedBy>
  <cp:revision>40</cp:revision>
  <cp:lastPrinted>2014-03-17T12:58:00Z</cp:lastPrinted>
  <dcterms:created xsi:type="dcterms:W3CDTF">2022-05-08T11:51:00Z</dcterms:created>
  <dcterms:modified xsi:type="dcterms:W3CDTF">2022-05-13T07:17:00Z</dcterms:modified>
</cp:coreProperties>
</file>